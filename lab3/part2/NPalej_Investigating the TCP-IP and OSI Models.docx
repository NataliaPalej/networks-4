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A5527" w14:textId="0A2DF6F0" w:rsidR="00DF1EF4" w:rsidRDefault="00DF1EF4" w:rsidP="00694D86">
      <w:pPr>
        <w:pStyle w:val="LabTitle"/>
      </w:pPr>
      <w:r>
        <w:t xml:space="preserve">Lab: Part 2, </w:t>
      </w:r>
      <w:r w:rsidRPr="00DF1EF4">
        <w:t>Investigating the TCP-IP and OSI Models</w:t>
      </w:r>
    </w:p>
    <w:p w14:paraId="2AC45EF1" w14:textId="77777777" w:rsidR="00DF1EF4" w:rsidRDefault="00DF1EF4" w:rsidP="00694D86">
      <w:pPr>
        <w:pStyle w:val="LabTitle"/>
      </w:pPr>
    </w:p>
    <w:p w14:paraId="6D8B54DF" w14:textId="54FC81D5" w:rsidR="00DF1EF4" w:rsidRDefault="00DF1EF4" w:rsidP="00694D86">
      <w:pPr>
        <w:pStyle w:val="LabTitle"/>
      </w:pPr>
      <w:r>
        <w:t>Name: Natalia Palej</w:t>
      </w:r>
    </w:p>
    <w:p w14:paraId="054E61EC" w14:textId="65BC1973" w:rsidR="00DF1EF4" w:rsidRDefault="00DF1EF4" w:rsidP="00694D86">
      <w:pPr>
        <w:pStyle w:val="LabTitle"/>
      </w:pPr>
      <w:r>
        <w:t>Student ID: A00279259</w:t>
      </w:r>
    </w:p>
    <w:p w14:paraId="56D28D57" w14:textId="754690AF" w:rsidR="00DF1EF4" w:rsidRDefault="00DF1EF4" w:rsidP="00694D86">
      <w:pPr>
        <w:pStyle w:val="LabTitle"/>
      </w:pPr>
      <w:r>
        <w:t xml:space="preserve">Course: Software Design with Artificial Intelligence for Cloud Computing </w:t>
      </w:r>
    </w:p>
    <w:p w14:paraId="64B47E0B" w14:textId="7090AF1B" w:rsidR="00DF1EF4" w:rsidRDefault="00DF1EF4" w:rsidP="00694D86">
      <w:pPr>
        <w:pStyle w:val="LabTitle"/>
      </w:pPr>
      <w:r>
        <w:t>Year: 4</w:t>
      </w:r>
    </w:p>
    <w:p w14:paraId="23B86355" w14:textId="77777777" w:rsidR="00DF1EF4" w:rsidRDefault="00DF1EF4">
      <w:pPr>
        <w:spacing w:before="0" w:after="0" w:line="240" w:lineRule="auto"/>
        <w:rPr>
          <w:b/>
          <w:sz w:val="32"/>
        </w:rPr>
      </w:pPr>
      <w:r>
        <w:br w:type="page"/>
      </w:r>
    </w:p>
    <w:p w14:paraId="3541CB86" w14:textId="3991A6CA" w:rsidR="00694D86" w:rsidRPr="009A1CF4" w:rsidRDefault="004B614D" w:rsidP="00694D86">
      <w:pPr>
        <w:pStyle w:val="LabTitle"/>
      </w:pPr>
      <w:r>
        <w:lastRenderedPageBreak/>
        <w:t>Packet Tracer</w:t>
      </w:r>
      <w:r w:rsidR="004D1D1B">
        <w:t xml:space="preserve"> -</w:t>
      </w:r>
      <w:r w:rsidR="004D1D1B" w:rsidRPr="004D1D1B">
        <w:t xml:space="preserve"> Investigating the TCP/IP and OSI Models in Action</w:t>
      </w:r>
      <w:r w:rsidR="004D36D7" w:rsidRPr="00FD4A68">
        <w:t xml:space="preserve"> </w:t>
      </w:r>
    </w:p>
    <w:p w14:paraId="3829A07B" w14:textId="77777777" w:rsidR="003C6BCA" w:rsidRDefault="001E38E0" w:rsidP="0014219C">
      <w:pPr>
        <w:pStyle w:val="LabSection"/>
      </w:pPr>
      <w:r>
        <w:t>Topology</w:t>
      </w:r>
    </w:p>
    <w:p w14:paraId="2FFE6F7E" w14:textId="77777777" w:rsidR="008C4307" w:rsidRDefault="00223DEB" w:rsidP="008C4307">
      <w:pPr>
        <w:pStyle w:val="Visual"/>
      </w:pPr>
      <w:r>
        <w:rPr>
          <w:noProof/>
          <w:lang w:val="en-IE" w:eastAsia="en-IE"/>
        </w:rPr>
        <w:drawing>
          <wp:inline distT="0" distB="0" distL="0" distR="0" wp14:anchorId="130DED4D" wp14:editId="18555C5F">
            <wp:extent cx="2266950" cy="120967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266950" cy="1209675"/>
                    </a:xfrm>
                    <a:prstGeom prst="rect">
                      <a:avLst/>
                    </a:prstGeom>
                    <a:noFill/>
                    <a:ln w="9525">
                      <a:noFill/>
                      <a:miter lim="800000"/>
                      <a:headEnd/>
                      <a:tailEnd/>
                    </a:ln>
                  </pic:spPr>
                </pic:pic>
              </a:graphicData>
            </a:graphic>
          </wp:inline>
        </w:drawing>
      </w:r>
    </w:p>
    <w:p w14:paraId="4F080253" w14:textId="77777777" w:rsidR="009D2C27" w:rsidRPr="00BB73FF" w:rsidRDefault="009D2C27" w:rsidP="0014219C">
      <w:pPr>
        <w:pStyle w:val="LabSection"/>
      </w:pPr>
      <w:r w:rsidRPr="00BB73FF">
        <w:t>Objective</w:t>
      </w:r>
      <w:r w:rsidR="006E6581">
        <w:t>s</w:t>
      </w:r>
    </w:p>
    <w:p w14:paraId="014E03EC" w14:textId="77777777" w:rsidR="00554B4E" w:rsidRPr="004C0909" w:rsidRDefault="00963E34" w:rsidP="00963E34">
      <w:pPr>
        <w:pStyle w:val="BodyTextL25Bold"/>
      </w:pPr>
      <w:r>
        <w:t xml:space="preserve">Part 1: </w:t>
      </w:r>
      <w:r w:rsidR="0090180F">
        <w:t>Examine HTTP Web Traffic</w:t>
      </w:r>
    </w:p>
    <w:p w14:paraId="28F91914" w14:textId="77777777" w:rsidR="006E6581" w:rsidRPr="004C0909" w:rsidRDefault="006E6581" w:rsidP="006E6581">
      <w:pPr>
        <w:pStyle w:val="BodyTextL25Bold"/>
      </w:pPr>
      <w:r>
        <w:t xml:space="preserve">Part 2: </w:t>
      </w:r>
      <w:r w:rsidR="0090180F">
        <w:t>Display Elements of</w:t>
      </w:r>
      <w:r w:rsidR="008C6297">
        <w:t xml:space="preserve"> the</w:t>
      </w:r>
      <w:r w:rsidR="0090180F">
        <w:t xml:space="preserve"> TCP/IP Protocol Suite</w:t>
      </w:r>
    </w:p>
    <w:p w14:paraId="7743CB69" w14:textId="77777777" w:rsidR="00C07FD9" w:rsidRPr="00200B25" w:rsidRDefault="00200B25" w:rsidP="0014219C">
      <w:pPr>
        <w:pStyle w:val="LabSection"/>
        <w:rPr>
          <w:color w:val="FF0000"/>
          <w:szCs w:val="24"/>
        </w:rPr>
      </w:pPr>
      <w:r w:rsidRPr="00200B25">
        <w:rPr>
          <w:color w:val="FF0000"/>
          <w:szCs w:val="24"/>
        </w:rPr>
        <w:t xml:space="preserve">Aim / </w:t>
      </w:r>
      <w:r w:rsidR="009D2C27" w:rsidRPr="00200B25">
        <w:rPr>
          <w:color w:val="FF0000"/>
          <w:szCs w:val="24"/>
        </w:rPr>
        <w:t>Background</w:t>
      </w:r>
      <w:r w:rsidRPr="00200B25">
        <w:rPr>
          <w:color w:val="FF0000"/>
          <w:szCs w:val="24"/>
        </w:rPr>
        <w:t>:</w:t>
      </w:r>
    </w:p>
    <w:p w14:paraId="7EDF7ADB" w14:textId="77777777" w:rsidR="007016B5" w:rsidRPr="00200B25" w:rsidRDefault="00D33D77" w:rsidP="005E65B5">
      <w:pPr>
        <w:pStyle w:val="BodyTextL25"/>
        <w:rPr>
          <w:color w:val="FF0000"/>
          <w:sz w:val="24"/>
          <w:szCs w:val="24"/>
        </w:rPr>
      </w:pPr>
      <w:r w:rsidRPr="00200B25">
        <w:rPr>
          <w:color w:val="FF0000"/>
          <w:sz w:val="24"/>
          <w:szCs w:val="24"/>
        </w:rPr>
        <w:t>This simulation activity is intended to provide a foundation for understanding the TCP/IP protocol suite and the relationship to the OSI model</w:t>
      </w:r>
      <w:r w:rsidR="005E65B5" w:rsidRPr="00200B25">
        <w:rPr>
          <w:color w:val="FF0000"/>
          <w:sz w:val="24"/>
          <w:szCs w:val="24"/>
        </w:rPr>
        <w:t>.</w:t>
      </w:r>
      <w:r w:rsidR="00AC3CE4" w:rsidRPr="00200B25">
        <w:rPr>
          <w:color w:val="FF0000"/>
          <w:sz w:val="24"/>
          <w:szCs w:val="24"/>
        </w:rPr>
        <w:t xml:space="preserve"> Simulation mode </w:t>
      </w:r>
      <w:r w:rsidR="00FF0042" w:rsidRPr="00200B25">
        <w:rPr>
          <w:color w:val="FF0000"/>
          <w:sz w:val="24"/>
          <w:szCs w:val="24"/>
        </w:rPr>
        <w:t>allows you</w:t>
      </w:r>
      <w:r w:rsidR="00AC3CE4" w:rsidRPr="00200B25">
        <w:rPr>
          <w:color w:val="FF0000"/>
          <w:sz w:val="24"/>
          <w:szCs w:val="24"/>
        </w:rPr>
        <w:t xml:space="preserve"> to view the </w:t>
      </w:r>
      <w:r w:rsidR="00FF0042" w:rsidRPr="00200B25">
        <w:rPr>
          <w:color w:val="FF0000"/>
          <w:sz w:val="24"/>
          <w:szCs w:val="24"/>
        </w:rPr>
        <w:t xml:space="preserve">data </w:t>
      </w:r>
      <w:r w:rsidR="00AC3CE4" w:rsidRPr="00200B25">
        <w:rPr>
          <w:color w:val="FF0000"/>
          <w:sz w:val="24"/>
          <w:szCs w:val="24"/>
        </w:rPr>
        <w:t>contents being sent</w:t>
      </w:r>
      <w:r w:rsidR="00C113FC" w:rsidRPr="00200B25">
        <w:rPr>
          <w:color w:val="FF0000"/>
          <w:sz w:val="24"/>
          <w:szCs w:val="24"/>
        </w:rPr>
        <w:t xml:space="preserve"> </w:t>
      </w:r>
      <w:r w:rsidR="00AC3CE4" w:rsidRPr="00200B25">
        <w:rPr>
          <w:color w:val="FF0000"/>
          <w:sz w:val="24"/>
          <w:szCs w:val="24"/>
        </w:rPr>
        <w:t>ac</w:t>
      </w:r>
      <w:r w:rsidR="007E465A" w:rsidRPr="00200B25">
        <w:rPr>
          <w:color w:val="FF0000"/>
          <w:sz w:val="24"/>
          <w:szCs w:val="24"/>
        </w:rPr>
        <w:t>ross the network at each layer.</w:t>
      </w:r>
    </w:p>
    <w:p w14:paraId="5E7927F5" w14:textId="77777777" w:rsidR="005E65B5" w:rsidRPr="00200B25" w:rsidRDefault="00AC3CE4" w:rsidP="005E65B5">
      <w:pPr>
        <w:pStyle w:val="BodyTextL25"/>
        <w:rPr>
          <w:color w:val="FF0000"/>
          <w:sz w:val="24"/>
          <w:szCs w:val="24"/>
        </w:rPr>
      </w:pPr>
      <w:r w:rsidRPr="00200B25">
        <w:rPr>
          <w:color w:val="FF0000"/>
          <w:sz w:val="24"/>
          <w:szCs w:val="24"/>
        </w:rPr>
        <w:t>As data moves through the network</w:t>
      </w:r>
      <w:r w:rsidR="00FF0042" w:rsidRPr="00200B25">
        <w:rPr>
          <w:color w:val="FF0000"/>
          <w:sz w:val="24"/>
          <w:szCs w:val="24"/>
        </w:rPr>
        <w:t>,</w:t>
      </w:r>
      <w:r w:rsidRPr="00200B25">
        <w:rPr>
          <w:color w:val="FF0000"/>
          <w:sz w:val="24"/>
          <w:szCs w:val="24"/>
        </w:rPr>
        <w:t xml:space="preserve"> it is broken down into smaller pieces and </w:t>
      </w:r>
      <w:r w:rsidR="00C113FC" w:rsidRPr="00200B25">
        <w:rPr>
          <w:color w:val="FF0000"/>
          <w:sz w:val="24"/>
          <w:szCs w:val="24"/>
        </w:rPr>
        <w:t>identified so</w:t>
      </w:r>
      <w:r w:rsidRPr="00200B25">
        <w:rPr>
          <w:color w:val="FF0000"/>
          <w:sz w:val="24"/>
          <w:szCs w:val="24"/>
        </w:rPr>
        <w:t xml:space="preserve"> that the pieces can be put back together</w:t>
      </w:r>
      <w:r w:rsidR="00207DB3" w:rsidRPr="00200B25">
        <w:rPr>
          <w:color w:val="FF0000"/>
          <w:sz w:val="24"/>
          <w:szCs w:val="24"/>
        </w:rPr>
        <w:t xml:space="preserve"> when they arrive at the destination</w:t>
      </w:r>
      <w:r w:rsidRPr="00200B25">
        <w:rPr>
          <w:color w:val="FF0000"/>
          <w:sz w:val="24"/>
          <w:szCs w:val="24"/>
        </w:rPr>
        <w:t xml:space="preserve">. Each </w:t>
      </w:r>
      <w:r w:rsidR="00FF0042" w:rsidRPr="00200B25">
        <w:rPr>
          <w:color w:val="FF0000"/>
          <w:sz w:val="24"/>
          <w:szCs w:val="24"/>
        </w:rPr>
        <w:t>piece</w:t>
      </w:r>
      <w:r w:rsidRPr="00200B25">
        <w:rPr>
          <w:color w:val="FF0000"/>
          <w:sz w:val="24"/>
          <w:szCs w:val="24"/>
        </w:rPr>
        <w:t xml:space="preserve"> is assigned a specific name (</w:t>
      </w:r>
      <w:r w:rsidR="00FF0042" w:rsidRPr="00200B25">
        <w:rPr>
          <w:color w:val="FF0000"/>
          <w:sz w:val="24"/>
          <w:szCs w:val="24"/>
        </w:rPr>
        <w:t>protocol data unit [PDU]</w:t>
      </w:r>
      <w:r w:rsidRPr="00200B25">
        <w:rPr>
          <w:color w:val="FF0000"/>
          <w:sz w:val="24"/>
          <w:szCs w:val="24"/>
        </w:rPr>
        <w:t>) and associated with a</w:t>
      </w:r>
      <w:r w:rsidR="00A9155F" w:rsidRPr="00200B25">
        <w:rPr>
          <w:color w:val="FF0000"/>
          <w:sz w:val="24"/>
          <w:szCs w:val="24"/>
        </w:rPr>
        <w:t xml:space="preserve"> specific layer</w:t>
      </w:r>
      <w:r w:rsidR="00207DB3" w:rsidRPr="00200B25">
        <w:rPr>
          <w:color w:val="FF0000"/>
          <w:sz w:val="24"/>
          <w:szCs w:val="24"/>
        </w:rPr>
        <w:t xml:space="preserve"> of the TCP/IP </w:t>
      </w:r>
      <w:r w:rsidR="00C113FC" w:rsidRPr="00200B25">
        <w:rPr>
          <w:color w:val="FF0000"/>
          <w:sz w:val="24"/>
          <w:szCs w:val="24"/>
        </w:rPr>
        <w:t xml:space="preserve">and OSI </w:t>
      </w:r>
      <w:r w:rsidR="00207DB3" w:rsidRPr="00200B25">
        <w:rPr>
          <w:color w:val="FF0000"/>
          <w:sz w:val="24"/>
          <w:szCs w:val="24"/>
        </w:rPr>
        <w:t>model</w:t>
      </w:r>
      <w:r w:rsidR="00C113FC" w:rsidRPr="00200B25">
        <w:rPr>
          <w:color w:val="FF0000"/>
          <w:sz w:val="24"/>
          <w:szCs w:val="24"/>
        </w:rPr>
        <w:t>s</w:t>
      </w:r>
      <w:r w:rsidR="00A9155F" w:rsidRPr="00200B25">
        <w:rPr>
          <w:color w:val="FF0000"/>
          <w:sz w:val="24"/>
          <w:szCs w:val="24"/>
        </w:rPr>
        <w:t>. Packet Tracer s</w:t>
      </w:r>
      <w:r w:rsidRPr="00200B25">
        <w:rPr>
          <w:color w:val="FF0000"/>
          <w:sz w:val="24"/>
          <w:szCs w:val="24"/>
        </w:rPr>
        <w:t xml:space="preserve">imulation mode enables </w:t>
      </w:r>
      <w:r w:rsidR="00FF0042" w:rsidRPr="00200B25">
        <w:rPr>
          <w:color w:val="FF0000"/>
          <w:sz w:val="24"/>
          <w:szCs w:val="24"/>
        </w:rPr>
        <w:t>you</w:t>
      </w:r>
      <w:r w:rsidRPr="00200B25">
        <w:rPr>
          <w:color w:val="FF0000"/>
          <w:sz w:val="24"/>
          <w:szCs w:val="24"/>
        </w:rPr>
        <w:t xml:space="preserve"> </w:t>
      </w:r>
      <w:r w:rsidR="007016B5" w:rsidRPr="00200B25">
        <w:rPr>
          <w:color w:val="FF0000"/>
          <w:sz w:val="24"/>
          <w:szCs w:val="24"/>
        </w:rPr>
        <w:t xml:space="preserve">to view each of the layers and the associated PDU. The following steps lead the </w:t>
      </w:r>
      <w:r w:rsidR="00200B25" w:rsidRPr="00200B25">
        <w:rPr>
          <w:color w:val="FF0000"/>
          <w:sz w:val="24"/>
          <w:szCs w:val="24"/>
        </w:rPr>
        <w:t>student</w:t>
      </w:r>
      <w:r w:rsidR="007016B5" w:rsidRPr="00200B25">
        <w:rPr>
          <w:color w:val="FF0000"/>
          <w:sz w:val="24"/>
          <w:szCs w:val="24"/>
        </w:rPr>
        <w:t xml:space="preserve"> through </w:t>
      </w:r>
      <w:r w:rsidR="00207DB3" w:rsidRPr="00200B25">
        <w:rPr>
          <w:color w:val="FF0000"/>
          <w:sz w:val="24"/>
          <w:szCs w:val="24"/>
        </w:rPr>
        <w:t xml:space="preserve">the process of </w:t>
      </w:r>
      <w:r w:rsidR="007016B5" w:rsidRPr="00200B25">
        <w:rPr>
          <w:color w:val="FF0000"/>
          <w:sz w:val="24"/>
          <w:szCs w:val="24"/>
        </w:rPr>
        <w:t>requesting a web page from a web server</w:t>
      </w:r>
      <w:r w:rsidR="00207DB3" w:rsidRPr="00200B25">
        <w:rPr>
          <w:color w:val="FF0000"/>
          <w:sz w:val="24"/>
          <w:szCs w:val="24"/>
        </w:rPr>
        <w:t xml:space="preserve"> by</w:t>
      </w:r>
      <w:r w:rsidR="007016B5" w:rsidRPr="00200B25">
        <w:rPr>
          <w:color w:val="FF0000"/>
          <w:sz w:val="24"/>
          <w:szCs w:val="24"/>
        </w:rPr>
        <w:t xml:space="preserve"> using the web browser application available on a client PC. </w:t>
      </w:r>
    </w:p>
    <w:p w14:paraId="68FEBA58" w14:textId="77777777" w:rsidR="00D87F26" w:rsidRPr="00200B25" w:rsidRDefault="004452D6" w:rsidP="004452D6">
      <w:pPr>
        <w:pStyle w:val="BodyTextL25"/>
        <w:rPr>
          <w:color w:val="FF0000"/>
          <w:sz w:val="24"/>
          <w:szCs w:val="24"/>
        </w:rPr>
      </w:pPr>
      <w:r w:rsidRPr="00200B25">
        <w:rPr>
          <w:color w:val="FF0000"/>
          <w:sz w:val="24"/>
          <w:szCs w:val="24"/>
        </w:rPr>
        <w:t>Even though much of the information displayed will be</w:t>
      </w:r>
      <w:r w:rsidR="00C95538" w:rsidRPr="00200B25">
        <w:rPr>
          <w:color w:val="FF0000"/>
          <w:sz w:val="24"/>
          <w:szCs w:val="24"/>
        </w:rPr>
        <w:t xml:space="preserve"> discussed in more detail later, this </w:t>
      </w:r>
      <w:r w:rsidRPr="00200B25">
        <w:rPr>
          <w:color w:val="FF0000"/>
          <w:sz w:val="24"/>
          <w:szCs w:val="24"/>
        </w:rPr>
        <w:t>is an opportunity to explore the functionality of Packet Tracer and be able to visual</w:t>
      </w:r>
      <w:r w:rsidR="00207DB3" w:rsidRPr="00200B25">
        <w:rPr>
          <w:color w:val="FF0000"/>
          <w:sz w:val="24"/>
          <w:szCs w:val="24"/>
        </w:rPr>
        <w:t>ize</w:t>
      </w:r>
      <w:r w:rsidRPr="00200B25">
        <w:rPr>
          <w:color w:val="FF0000"/>
          <w:sz w:val="24"/>
          <w:szCs w:val="24"/>
        </w:rPr>
        <w:t xml:space="preserve"> the encapsulation process.</w:t>
      </w:r>
    </w:p>
    <w:p w14:paraId="0F3FA1BB" w14:textId="21A1F60A" w:rsidR="00200B25" w:rsidRPr="00200B25" w:rsidRDefault="00200B25" w:rsidP="00200B25">
      <w:pPr>
        <w:pStyle w:val="BodyTextL25"/>
        <w:rPr>
          <w:color w:val="FF0000"/>
          <w:sz w:val="24"/>
          <w:szCs w:val="24"/>
        </w:rPr>
      </w:pPr>
      <w:r w:rsidRPr="00200B25">
        <w:rPr>
          <w:color w:val="FF0000"/>
          <w:sz w:val="24"/>
          <w:szCs w:val="24"/>
        </w:rPr>
        <w:t xml:space="preserve">The student is required to complete the various blank sections below then upload the completed word document back to Moodle.  </w:t>
      </w:r>
      <w:r w:rsidR="003406B0">
        <w:rPr>
          <w:color w:val="FF0000"/>
          <w:sz w:val="24"/>
          <w:szCs w:val="24"/>
        </w:rPr>
        <w:t xml:space="preserve">Please </w:t>
      </w:r>
      <w:r w:rsidR="00916B8B">
        <w:rPr>
          <w:color w:val="FF0000"/>
          <w:sz w:val="24"/>
          <w:szCs w:val="24"/>
        </w:rPr>
        <w:t>include</w:t>
      </w:r>
      <w:r w:rsidR="003406B0">
        <w:rPr>
          <w:color w:val="FF0000"/>
          <w:sz w:val="24"/>
          <w:szCs w:val="24"/>
        </w:rPr>
        <w:t xml:space="preserve"> screenshots from Part 1- step 3 onwards</w:t>
      </w:r>
      <w:r w:rsidR="00916B8B">
        <w:rPr>
          <w:color w:val="FF0000"/>
          <w:sz w:val="24"/>
          <w:szCs w:val="24"/>
        </w:rPr>
        <w:t xml:space="preserve"> and place then at the end of this document</w:t>
      </w:r>
      <w:r w:rsidR="003406B0">
        <w:rPr>
          <w:color w:val="FF0000"/>
          <w:sz w:val="24"/>
          <w:szCs w:val="24"/>
        </w:rPr>
        <w:t>.  When completed upload the final document back to Moodle.</w:t>
      </w:r>
    </w:p>
    <w:p w14:paraId="172C3BA8" w14:textId="77777777" w:rsidR="00112AC5" w:rsidRPr="005A1692" w:rsidRDefault="00D33D77" w:rsidP="00D33D77">
      <w:pPr>
        <w:pStyle w:val="PartHead"/>
        <w:rPr>
          <w:strike/>
        </w:rPr>
      </w:pPr>
      <w:r w:rsidRPr="005A1692">
        <w:rPr>
          <w:strike/>
        </w:rPr>
        <w:t xml:space="preserve">Examine HTTP Web Traffic </w:t>
      </w:r>
    </w:p>
    <w:p w14:paraId="16F962C4" w14:textId="77777777" w:rsidR="00112AC5" w:rsidRDefault="00112AC5" w:rsidP="00580E73">
      <w:pPr>
        <w:pStyle w:val="BodyTextL25"/>
      </w:pPr>
      <w:r w:rsidRPr="005A1692">
        <w:rPr>
          <w:strike/>
        </w:rPr>
        <w:t xml:space="preserve">In Part 1 of this </w:t>
      </w:r>
      <w:r w:rsidR="00E8131B" w:rsidRPr="005A1692">
        <w:rPr>
          <w:strike/>
        </w:rPr>
        <w:t>activity</w:t>
      </w:r>
      <w:r w:rsidRPr="005A1692">
        <w:rPr>
          <w:strike/>
        </w:rPr>
        <w:t xml:space="preserve">, </w:t>
      </w:r>
      <w:r w:rsidR="0048109F" w:rsidRPr="005A1692">
        <w:rPr>
          <w:strike/>
        </w:rPr>
        <w:t xml:space="preserve">you will use Packet Tracer </w:t>
      </w:r>
      <w:r w:rsidR="000C1FB7" w:rsidRPr="005A1692">
        <w:rPr>
          <w:strike/>
        </w:rPr>
        <w:t xml:space="preserve">(PT) </w:t>
      </w:r>
      <w:r w:rsidR="0048109F" w:rsidRPr="005A1692">
        <w:rPr>
          <w:strike/>
        </w:rPr>
        <w:t>Simulation mode to generate web traffic and examine HTTP</w:t>
      </w:r>
      <w:r>
        <w:t>.</w:t>
      </w:r>
    </w:p>
    <w:p w14:paraId="784EBEA9" w14:textId="77777777" w:rsidR="00112AC5" w:rsidRPr="005A1692" w:rsidRDefault="0048109F" w:rsidP="0048109F">
      <w:pPr>
        <w:pStyle w:val="StepHead"/>
        <w:rPr>
          <w:strike/>
        </w:rPr>
      </w:pPr>
      <w:r w:rsidRPr="005A1692">
        <w:rPr>
          <w:strike/>
        </w:rPr>
        <w:t xml:space="preserve">Switch from Realtime to Simulation </w:t>
      </w:r>
      <w:r w:rsidR="000C1FB7" w:rsidRPr="005A1692">
        <w:rPr>
          <w:strike/>
        </w:rPr>
        <w:t>mode.</w:t>
      </w:r>
    </w:p>
    <w:p w14:paraId="7FF541D7" w14:textId="77777777" w:rsidR="00DD7285" w:rsidRDefault="00A9155F" w:rsidP="00EB6C33">
      <w:pPr>
        <w:pStyle w:val="BodyTextL25"/>
      </w:pPr>
      <w:r w:rsidRPr="005A1692">
        <w:rPr>
          <w:strike/>
        </w:rPr>
        <w:t xml:space="preserve">In the lower right </w:t>
      </w:r>
      <w:r w:rsidR="000E5CCE" w:rsidRPr="005A1692">
        <w:rPr>
          <w:strike/>
        </w:rPr>
        <w:t xml:space="preserve">corner </w:t>
      </w:r>
      <w:r w:rsidRPr="005A1692">
        <w:rPr>
          <w:strike/>
        </w:rPr>
        <w:t xml:space="preserve">of the </w:t>
      </w:r>
      <w:r w:rsidR="00186E25" w:rsidRPr="005A1692">
        <w:rPr>
          <w:strike/>
        </w:rPr>
        <w:t xml:space="preserve">Packet Tracer </w:t>
      </w:r>
      <w:r w:rsidRPr="005A1692">
        <w:rPr>
          <w:strike/>
        </w:rPr>
        <w:t xml:space="preserve">interface are tabs to toggle between </w:t>
      </w:r>
      <w:r w:rsidRPr="005A1692">
        <w:rPr>
          <w:b/>
          <w:strike/>
        </w:rPr>
        <w:t>Realtime</w:t>
      </w:r>
      <w:r w:rsidRPr="005A1692">
        <w:rPr>
          <w:strike/>
        </w:rPr>
        <w:t xml:space="preserve"> and </w:t>
      </w:r>
      <w:r w:rsidRPr="005A1692">
        <w:rPr>
          <w:b/>
          <w:strike/>
        </w:rPr>
        <w:t>Simulation</w:t>
      </w:r>
      <w:r w:rsidRPr="005A1692">
        <w:rPr>
          <w:strike/>
        </w:rPr>
        <w:t xml:space="preserve"> mode. PT always starts in </w:t>
      </w:r>
      <w:r w:rsidRPr="005A1692">
        <w:rPr>
          <w:b/>
          <w:strike/>
        </w:rPr>
        <w:t>Realtime</w:t>
      </w:r>
      <w:r w:rsidRPr="005A1692">
        <w:rPr>
          <w:strike/>
        </w:rPr>
        <w:t xml:space="preserve"> mode, in which networking protocols operate with realistic timings. However, a powerful feature of Packet Tracer allows the user to </w:t>
      </w:r>
      <w:r w:rsidR="000C1FB7" w:rsidRPr="005A1692">
        <w:rPr>
          <w:strike/>
        </w:rPr>
        <w:t>“</w:t>
      </w:r>
      <w:r w:rsidRPr="005A1692">
        <w:rPr>
          <w:strike/>
        </w:rPr>
        <w:t>stop time</w:t>
      </w:r>
      <w:r w:rsidR="000C1FB7" w:rsidRPr="005A1692">
        <w:rPr>
          <w:strike/>
        </w:rPr>
        <w:t>”</w:t>
      </w:r>
      <w:r w:rsidRPr="005A1692">
        <w:rPr>
          <w:strike/>
        </w:rPr>
        <w:t xml:space="preserve"> by switching to Simulation mode.</w:t>
      </w:r>
      <w:r w:rsidRPr="0048109F">
        <w:t xml:space="preserve"> </w:t>
      </w:r>
      <w:r w:rsidRPr="005A1692">
        <w:rPr>
          <w:strike/>
        </w:rPr>
        <w:lastRenderedPageBreak/>
        <w:t>In Simulation mode, packets are displayed as animated envelopes, time is event driven, and the user can step through networking events.</w:t>
      </w:r>
      <w:r w:rsidR="0048109F" w:rsidRPr="0048109F">
        <w:t xml:space="preserve"> </w:t>
      </w:r>
    </w:p>
    <w:p w14:paraId="7EEBDD66" w14:textId="77777777" w:rsidR="00112AC5" w:rsidRPr="00EB52C0" w:rsidRDefault="0048109F" w:rsidP="00DD7285">
      <w:pPr>
        <w:pStyle w:val="SubStepAlpha"/>
        <w:rPr>
          <w:strike/>
        </w:rPr>
      </w:pPr>
      <w:r w:rsidRPr="00EB52C0">
        <w:rPr>
          <w:strike/>
        </w:rPr>
        <w:t xml:space="preserve">Click the </w:t>
      </w:r>
      <w:r w:rsidRPr="00EB52C0">
        <w:rPr>
          <w:b/>
          <w:strike/>
        </w:rPr>
        <w:t>Simulation</w:t>
      </w:r>
      <w:r w:rsidRPr="00EB52C0">
        <w:rPr>
          <w:strike/>
        </w:rPr>
        <w:t xml:space="preserve"> mode icon to switch from </w:t>
      </w:r>
      <w:r w:rsidRPr="00EB52C0">
        <w:rPr>
          <w:b/>
          <w:strike/>
        </w:rPr>
        <w:t>Realtime</w:t>
      </w:r>
      <w:r w:rsidRPr="00EB52C0">
        <w:rPr>
          <w:strike/>
        </w:rPr>
        <w:t xml:space="preserve"> mode to </w:t>
      </w:r>
      <w:r w:rsidRPr="00EB52C0">
        <w:rPr>
          <w:b/>
          <w:strike/>
        </w:rPr>
        <w:t>Simulation</w:t>
      </w:r>
      <w:r w:rsidRPr="00EB52C0">
        <w:rPr>
          <w:strike/>
        </w:rPr>
        <w:t xml:space="preserve"> mode.</w:t>
      </w:r>
    </w:p>
    <w:p w14:paraId="39997B7B" w14:textId="77777777" w:rsidR="00DD7285" w:rsidRPr="00EB52C0" w:rsidRDefault="00DD7285" w:rsidP="00DD7285">
      <w:pPr>
        <w:pStyle w:val="SubStepAlpha"/>
        <w:rPr>
          <w:strike/>
        </w:rPr>
      </w:pPr>
      <w:r w:rsidRPr="00EB52C0">
        <w:rPr>
          <w:strike/>
        </w:rPr>
        <w:t xml:space="preserve">Select </w:t>
      </w:r>
      <w:r w:rsidRPr="00EB52C0">
        <w:rPr>
          <w:b/>
          <w:strike/>
        </w:rPr>
        <w:t>HTTP</w:t>
      </w:r>
      <w:r w:rsidRPr="00EB52C0">
        <w:rPr>
          <w:strike/>
        </w:rPr>
        <w:t xml:space="preserve"> from the </w:t>
      </w:r>
      <w:r w:rsidRPr="00EB52C0">
        <w:rPr>
          <w:b/>
          <w:strike/>
        </w:rPr>
        <w:t>Event List Filters</w:t>
      </w:r>
      <w:r w:rsidRPr="00EB52C0">
        <w:rPr>
          <w:strike/>
        </w:rPr>
        <w:t>.</w:t>
      </w:r>
    </w:p>
    <w:p w14:paraId="5022E70A" w14:textId="77777777" w:rsidR="00DD7285" w:rsidRPr="00EB52C0" w:rsidRDefault="00DD7285" w:rsidP="00DD7285">
      <w:pPr>
        <w:pStyle w:val="SubStepNum"/>
        <w:rPr>
          <w:strike/>
        </w:rPr>
      </w:pPr>
      <w:r w:rsidRPr="00EB52C0">
        <w:rPr>
          <w:strike/>
        </w:rPr>
        <w:t>HTTP may already be the o</w:t>
      </w:r>
      <w:r w:rsidR="007016B5" w:rsidRPr="00EB52C0">
        <w:rPr>
          <w:strike/>
        </w:rPr>
        <w:t xml:space="preserve">nly </w:t>
      </w:r>
      <w:r w:rsidR="000C1FB7" w:rsidRPr="00EB52C0">
        <w:rPr>
          <w:strike/>
        </w:rPr>
        <w:t xml:space="preserve">visible </w:t>
      </w:r>
      <w:r w:rsidR="00186E25" w:rsidRPr="00EB52C0">
        <w:rPr>
          <w:strike/>
        </w:rPr>
        <w:t>e</w:t>
      </w:r>
      <w:r w:rsidR="000C1FB7" w:rsidRPr="00EB52C0">
        <w:rPr>
          <w:strike/>
        </w:rPr>
        <w:t>vent.</w:t>
      </w:r>
      <w:r w:rsidR="007016B5" w:rsidRPr="00EB52C0">
        <w:rPr>
          <w:strike/>
        </w:rPr>
        <w:t xml:space="preserve"> </w:t>
      </w:r>
      <w:r w:rsidR="000C1FB7" w:rsidRPr="00EB52C0">
        <w:rPr>
          <w:strike/>
        </w:rPr>
        <w:t>Click</w:t>
      </w:r>
      <w:r w:rsidR="007016B5" w:rsidRPr="00EB52C0">
        <w:rPr>
          <w:strike/>
        </w:rPr>
        <w:t xml:space="preserve"> </w:t>
      </w:r>
      <w:r w:rsidRPr="00EB52C0">
        <w:rPr>
          <w:b/>
          <w:strike/>
        </w:rPr>
        <w:t>Edit Filters</w:t>
      </w:r>
      <w:r w:rsidRPr="00EB52C0">
        <w:rPr>
          <w:strike/>
        </w:rPr>
        <w:t xml:space="preserve"> to display the </w:t>
      </w:r>
      <w:r w:rsidR="00F61E4C" w:rsidRPr="00EB52C0">
        <w:rPr>
          <w:strike/>
        </w:rPr>
        <w:t>available</w:t>
      </w:r>
      <w:r w:rsidRPr="00EB52C0">
        <w:rPr>
          <w:strike/>
        </w:rPr>
        <w:t xml:space="preserve"> </w:t>
      </w:r>
      <w:r w:rsidR="00F61E4C" w:rsidRPr="00EB52C0">
        <w:rPr>
          <w:strike/>
        </w:rPr>
        <w:t xml:space="preserve">visible </w:t>
      </w:r>
      <w:r w:rsidRPr="00EB52C0">
        <w:rPr>
          <w:strike/>
        </w:rPr>
        <w:t xml:space="preserve">events. Toggle the </w:t>
      </w:r>
      <w:r w:rsidR="000C1FB7" w:rsidRPr="00EB52C0">
        <w:rPr>
          <w:b/>
          <w:strike/>
        </w:rPr>
        <w:t>Show All/None</w:t>
      </w:r>
      <w:r w:rsidR="000C1FB7" w:rsidRPr="00EB52C0">
        <w:rPr>
          <w:strike/>
        </w:rPr>
        <w:t xml:space="preserve"> </w:t>
      </w:r>
      <w:r w:rsidRPr="00EB52C0">
        <w:rPr>
          <w:strike/>
        </w:rPr>
        <w:t xml:space="preserve">check box and notice how the check boxes switch from unchecked to </w:t>
      </w:r>
      <w:r w:rsidR="00194394" w:rsidRPr="00EB52C0">
        <w:rPr>
          <w:strike/>
        </w:rPr>
        <w:t>checked</w:t>
      </w:r>
      <w:r w:rsidRPr="00EB52C0">
        <w:rPr>
          <w:strike/>
        </w:rPr>
        <w:t xml:space="preserve"> or checked to unchecked</w:t>
      </w:r>
      <w:r w:rsidR="00F61E4C" w:rsidRPr="00EB52C0">
        <w:rPr>
          <w:strike/>
        </w:rPr>
        <w:t>,</w:t>
      </w:r>
      <w:r w:rsidRPr="00EB52C0">
        <w:rPr>
          <w:strike/>
        </w:rPr>
        <w:t xml:space="preserve"> depending on the current state. </w:t>
      </w:r>
    </w:p>
    <w:p w14:paraId="66063DCD" w14:textId="77777777" w:rsidR="0048109F" w:rsidRPr="00EB52C0" w:rsidRDefault="00DD7285" w:rsidP="00EC4151">
      <w:pPr>
        <w:pStyle w:val="SubStepNum"/>
        <w:rPr>
          <w:strike/>
        </w:rPr>
      </w:pPr>
      <w:r w:rsidRPr="00EB52C0">
        <w:rPr>
          <w:strike/>
        </w:rPr>
        <w:t xml:space="preserve">Click the </w:t>
      </w:r>
      <w:r w:rsidRPr="00EB52C0">
        <w:rPr>
          <w:b/>
          <w:strike/>
        </w:rPr>
        <w:t>Show All/None</w:t>
      </w:r>
      <w:r w:rsidRPr="00EB52C0">
        <w:rPr>
          <w:strike/>
        </w:rPr>
        <w:t xml:space="preserve"> </w:t>
      </w:r>
      <w:r w:rsidR="00F61E4C" w:rsidRPr="00EB52C0">
        <w:rPr>
          <w:strike/>
        </w:rPr>
        <w:t xml:space="preserve">check box </w:t>
      </w:r>
      <w:r w:rsidRPr="00EB52C0">
        <w:rPr>
          <w:strike/>
        </w:rPr>
        <w:t xml:space="preserve">until all boxes are cleared and then select </w:t>
      </w:r>
      <w:r w:rsidRPr="00EB52C0">
        <w:rPr>
          <w:b/>
          <w:strike/>
        </w:rPr>
        <w:t>HTTP</w:t>
      </w:r>
      <w:r w:rsidRPr="00EB52C0">
        <w:rPr>
          <w:strike/>
        </w:rPr>
        <w:t xml:space="preserve">. Click anywhere outside of the </w:t>
      </w:r>
      <w:r w:rsidRPr="00EB52C0">
        <w:rPr>
          <w:b/>
          <w:strike/>
        </w:rPr>
        <w:t>Edit Filters</w:t>
      </w:r>
      <w:r w:rsidRPr="00EB52C0">
        <w:rPr>
          <w:strike/>
        </w:rPr>
        <w:t xml:space="preserve"> box to hide it. The Visible Events should now only </w:t>
      </w:r>
      <w:r w:rsidR="000C1FB7" w:rsidRPr="00EB52C0">
        <w:rPr>
          <w:strike/>
        </w:rPr>
        <w:t>display</w:t>
      </w:r>
      <w:r w:rsidRPr="00EB52C0">
        <w:rPr>
          <w:strike/>
        </w:rPr>
        <w:t xml:space="preserve"> HTTP. </w:t>
      </w:r>
    </w:p>
    <w:p w14:paraId="187DD324" w14:textId="77777777" w:rsidR="00112AC5" w:rsidRDefault="00DD7285" w:rsidP="00787CC1">
      <w:pPr>
        <w:pStyle w:val="StepHead"/>
      </w:pPr>
      <w:r>
        <w:t xml:space="preserve">Generate </w:t>
      </w:r>
      <w:r w:rsidR="000C1FB7">
        <w:t xml:space="preserve">web </w:t>
      </w:r>
      <w:r>
        <w:t xml:space="preserve">(HTTP) </w:t>
      </w:r>
      <w:r w:rsidR="000C1FB7">
        <w:t>traffic.</w:t>
      </w:r>
    </w:p>
    <w:p w14:paraId="2E19D49C" w14:textId="77777777" w:rsidR="0052400A" w:rsidRPr="009035E3" w:rsidRDefault="009D1E61" w:rsidP="009D1E61">
      <w:pPr>
        <w:pStyle w:val="BodyTextL25"/>
        <w:rPr>
          <w:strike/>
        </w:rPr>
      </w:pPr>
      <w:r w:rsidRPr="009035E3">
        <w:rPr>
          <w:strike/>
        </w:rPr>
        <w:t xml:space="preserve">Currently the Simulation Panel is empty. There are </w:t>
      </w:r>
      <w:r w:rsidR="00F61E4C" w:rsidRPr="009035E3">
        <w:rPr>
          <w:strike/>
        </w:rPr>
        <w:t>six</w:t>
      </w:r>
      <w:r w:rsidRPr="009035E3">
        <w:rPr>
          <w:strike/>
        </w:rPr>
        <w:t xml:space="preserve"> columns listed across the top of the Event List within the Simulation Panel. As traffic is generated and stepped through, events appear in the list. The </w:t>
      </w:r>
      <w:r w:rsidRPr="009035E3">
        <w:rPr>
          <w:b/>
          <w:strike/>
        </w:rPr>
        <w:t>Info</w:t>
      </w:r>
      <w:r w:rsidRPr="009035E3">
        <w:rPr>
          <w:strike/>
        </w:rPr>
        <w:t xml:space="preserve"> column </w:t>
      </w:r>
      <w:r w:rsidR="000C1FB7" w:rsidRPr="009035E3">
        <w:rPr>
          <w:strike/>
        </w:rPr>
        <w:t>is</w:t>
      </w:r>
      <w:r w:rsidRPr="009035E3">
        <w:rPr>
          <w:strike/>
        </w:rPr>
        <w:t xml:space="preserve"> used to inspect the contents of </w:t>
      </w:r>
      <w:r w:rsidR="00FA3BBE" w:rsidRPr="009035E3">
        <w:rPr>
          <w:strike/>
        </w:rPr>
        <w:t>a</w:t>
      </w:r>
      <w:r w:rsidRPr="009035E3">
        <w:rPr>
          <w:strike/>
        </w:rPr>
        <w:t xml:space="preserve"> particular event.</w:t>
      </w:r>
      <w:r w:rsidR="0052400A" w:rsidRPr="009035E3">
        <w:rPr>
          <w:strike/>
        </w:rPr>
        <w:t xml:space="preserve"> </w:t>
      </w:r>
    </w:p>
    <w:p w14:paraId="2FFE37EB" w14:textId="77777777" w:rsidR="009D1E61" w:rsidRPr="00507210" w:rsidRDefault="00A9155F" w:rsidP="00A9155F">
      <w:pPr>
        <w:pStyle w:val="BodyTextL25"/>
        <w:rPr>
          <w:strike/>
        </w:rPr>
      </w:pPr>
      <w:r w:rsidRPr="00507210">
        <w:rPr>
          <w:b/>
          <w:strike/>
        </w:rPr>
        <w:t>Note</w:t>
      </w:r>
      <w:r w:rsidRPr="00507210">
        <w:rPr>
          <w:strike/>
        </w:rPr>
        <w:t xml:space="preserve">: </w:t>
      </w:r>
      <w:r w:rsidR="009D1E61" w:rsidRPr="00507210">
        <w:rPr>
          <w:strike/>
        </w:rPr>
        <w:t xml:space="preserve">The Web Server and Web Client are displayed in </w:t>
      </w:r>
      <w:r w:rsidR="000C1FB7" w:rsidRPr="00507210">
        <w:rPr>
          <w:strike/>
        </w:rPr>
        <w:t xml:space="preserve">the left </w:t>
      </w:r>
      <w:r w:rsidR="009D1E61" w:rsidRPr="00507210">
        <w:rPr>
          <w:strike/>
        </w:rPr>
        <w:t>pane. The panels can be adjusted in size by hovering next to the scroll bar and dragging left or right</w:t>
      </w:r>
      <w:r w:rsidR="007016B5" w:rsidRPr="00507210">
        <w:rPr>
          <w:strike/>
        </w:rPr>
        <w:t xml:space="preserve"> when the double</w:t>
      </w:r>
      <w:r w:rsidR="000C1FB7" w:rsidRPr="00507210">
        <w:rPr>
          <w:strike/>
        </w:rPr>
        <w:t>-</w:t>
      </w:r>
      <w:r w:rsidR="007016B5" w:rsidRPr="00507210">
        <w:rPr>
          <w:strike/>
        </w:rPr>
        <w:t>headed arrow appears</w:t>
      </w:r>
      <w:r w:rsidR="009D1E61" w:rsidRPr="00507210">
        <w:rPr>
          <w:strike/>
        </w:rPr>
        <w:t xml:space="preserve">. </w:t>
      </w:r>
    </w:p>
    <w:p w14:paraId="46B404A4" w14:textId="77777777" w:rsidR="009D1E61" w:rsidRPr="00507210" w:rsidRDefault="009D1E61" w:rsidP="0029652E">
      <w:pPr>
        <w:pStyle w:val="SubStepAlpha"/>
        <w:spacing w:before="0" w:after="0"/>
        <w:rPr>
          <w:strike/>
        </w:rPr>
      </w:pPr>
      <w:r w:rsidRPr="00507210">
        <w:rPr>
          <w:strike/>
        </w:rPr>
        <w:t xml:space="preserve">Click </w:t>
      </w:r>
      <w:r w:rsidRPr="00507210">
        <w:rPr>
          <w:b/>
          <w:strike/>
        </w:rPr>
        <w:t>Web Client</w:t>
      </w:r>
      <w:r w:rsidRPr="00507210">
        <w:rPr>
          <w:strike/>
        </w:rPr>
        <w:t xml:space="preserve"> in the </w:t>
      </w:r>
      <w:r w:rsidR="00F61E4C" w:rsidRPr="00507210">
        <w:rPr>
          <w:strike/>
        </w:rPr>
        <w:t xml:space="preserve">far </w:t>
      </w:r>
      <w:r w:rsidRPr="00507210">
        <w:rPr>
          <w:strike/>
        </w:rPr>
        <w:t xml:space="preserve">left pane. </w:t>
      </w:r>
    </w:p>
    <w:p w14:paraId="0322F25B" w14:textId="77777777" w:rsidR="009D1E61" w:rsidRPr="00507210" w:rsidRDefault="008862D7" w:rsidP="0029652E">
      <w:pPr>
        <w:pStyle w:val="SubStepAlpha"/>
        <w:spacing w:before="0" w:after="0"/>
        <w:rPr>
          <w:strike/>
        </w:rPr>
      </w:pPr>
      <w:r w:rsidRPr="00507210">
        <w:rPr>
          <w:strike/>
        </w:rPr>
        <w:t xml:space="preserve">Click </w:t>
      </w:r>
      <w:r w:rsidR="009D1E61" w:rsidRPr="00507210">
        <w:rPr>
          <w:strike/>
        </w:rPr>
        <w:t xml:space="preserve">the </w:t>
      </w:r>
      <w:r w:rsidR="009D1E61" w:rsidRPr="00507210">
        <w:rPr>
          <w:b/>
          <w:strike/>
        </w:rPr>
        <w:t xml:space="preserve">Desktop </w:t>
      </w:r>
      <w:r w:rsidR="000C1FB7" w:rsidRPr="00507210">
        <w:rPr>
          <w:strike/>
        </w:rPr>
        <w:t>t</w:t>
      </w:r>
      <w:r w:rsidR="009D1E61" w:rsidRPr="00507210">
        <w:rPr>
          <w:strike/>
        </w:rPr>
        <w:t xml:space="preserve">ab and </w:t>
      </w:r>
      <w:r w:rsidR="000C1FB7" w:rsidRPr="00507210">
        <w:rPr>
          <w:strike/>
        </w:rPr>
        <w:t xml:space="preserve">click </w:t>
      </w:r>
      <w:r w:rsidR="009D1E61" w:rsidRPr="00507210">
        <w:rPr>
          <w:strike/>
        </w:rPr>
        <w:t xml:space="preserve">the </w:t>
      </w:r>
      <w:r w:rsidR="009D1E61" w:rsidRPr="00507210">
        <w:rPr>
          <w:b/>
          <w:strike/>
        </w:rPr>
        <w:t>Web Browser</w:t>
      </w:r>
      <w:r w:rsidR="009D1E61" w:rsidRPr="00507210">
        <w:rPr>
          <w:strike/>
        </w:rPr>
        <w:t xml:space="preserve"> icon</w:t>
      </w:r>
      <w:r w:rsidR="000C1FB7" w:rsidRPr="00507210">
        <w:rPr>
          <w:strike/>
        </w:rPr>
        <w:t xml:space="preserve"> to open it</w:t>
      </w:r>
      <w:r w:rsidR="009D1E61" w:rsidRPr="00507210">
        <w:rPr>
          <w:strike/>
        </w:rPr>
        <w:t>.</w:t>
      </w:r>
    </w:p>
    <w:p w14:paraId="6EB83A50" w14:textId="77777777" w:rsidR="009D1E61" w:rsidRDefault="000C1FB7" w:rsidP="0029652E">
      <w:pPr>
        <w:pStyle w:val="SubStepAlpha"/>
        <w:spacing w:before="0" w:after="0"/>
      </w:pPr>
      <w:r w:rsidRPr="00507210">
        <w:rPr>
          <w:strike/>
        </w:rPr>
        <w:t>In the URL field, e</w:t>
      </w:r>
      <w:r w:rsidR="009D1E61" w:rsidRPr="00507210">
        <w:rPr>
          <w:strike/>
        </w:rPr>
        <w:t xml:space="preserve">nter </w:t>
      </w:r>
      <w:r w:rsidR="009D1E61" w:rsidRPr="00507210">
        <w:rPr>
          <w:b/>
          <w:strike/>
        </w:rPr>
        <w:t>www.osi.local</w:t>
      </w:r>
      <w:r w:rsidR="009D1E61" w:rsidRPr="00507210">
        <w:rPr>
          <w:strike/>
        </w:rPr>
        <w:t xml:space="preserve"> and click </w:t>
      </w:r>
      <w:r w:rsidR="009D1E61" w:rsidRPr="00507210">
        <w:rPr>
          <w:b/>
          <w:strike/>
        </w:rPr>
        <w:t>Go</w:t>
      </w:r>
      <w:r w:rsidR="009D1E61">
        <w:t>.</w:t>
      </w:r>
    </w:p>
    <w:p w14:paraId="2CA2042E" w14:textId="77777777" w:rsidR="00FA3BBE" w:rsidRPr="00507210" w:rsidRDefault="00207DB3" w:rsidP="0029652E">
      <w:pPr>
        <w:pStyle w:val="BodyTextL25"/>
        <w:spacing w:before="0" w:after="0"/>
        <w:ind w:left="720"/>
        <w:rPr>
          <w:strike/>
        </w:rPr>
      </w:pPr>
      <w:r w:rsidRPr="00507210">
        <w:rPr>
          <w:strike/>
        </w:rPr>
        <w:t>Because</w:t>
      </w:r>
      <w:r w:rsidR="00FA3BBE" w:rsidRPr="00507210">
        <w:rPr>
          <w:strike/>
        </w:rPr>
        <w:t xml:space="preserve"> time in Simulation mode is event</w:t>
      </w:r>
      <w:r w:rsidR="000C1FB7" w:rsidRPr="00507210">
        <w:rPr>
          <w:strike/>
        </w:rPr>
        <w:t>-</w:t>
      </w:r>
      <w:r w:rsidR="00FA3BBE" w:rsidRPr="00507210">
        <w:rPr>
          <w:strike/>
        </w:rPr>
        <w:t xml:space="preserve">driven, you must use the </w:t>
      </w:r>
      <w:r w:rsidR="00FA3BBE" w:rsidRPr="00507210">
        <w:rPr>
          <w:b/>
          <w:strike/>
        </w:rPr>
        <w:t>Capture/Forward</w:t>
      </w:r>
      <w:r w:rsidR="00FA3BBE" w:rsidRPr="00507210">
        <w:rPr>
          <w:strike/>
        </w:rPr>
        <w:t xml:space="preserve"> button to display network events.</w:t>
      </w:r>
    </w:p>
    <w:p w14:paraId="5E871F84" w14:textId="77777777" w:rsidR="00FA3BBE" w:rsidRPr="001050B5" w:rsidRDefault="00FA3BBE" w:rsidP="0029652E">
      <w:pPr>
        <w:pStyle w:val="SubStepAlpha"/>
        <w:spacing w:before="0" w:after="0"/>
        <w:rPr>
          <w:strike/>
        </w:rPr>
      </w:pPr>
      <w:r w:rsidRPr="001050B5">
        <w:rPr>
          <w:strike/>
        </w:rPr>
        <w:t xml:space="preserve">Click </w:t>
      </w:r>
      <w:r w:rsidRPr="001050B5">
        <w:rPr>
          <w:b/>
          <w:strike/>
        </w:rPr>
        <w:t xml:space="preserve">Capture/Forward </w:t>
      </w:r>
      <w:r w:rsidR="000C1FB7" w:rsidRPr="001050B5">
        <w:rPr>
          <w:strike/>
        </w:rPr>
        <w:t xml:space="preserve">four </w:t>
      </w:r>
      <w:r w:rsidRPr="001050B5">
        <w:rPr>
          <w:strike/>
        </w:rPr>
        <w:t xml:space="preserve">times. There should be </w:t>
      </w:r>
      <w:r w:rsidR="000C1FB7" w:rsidRPr="001050B5">
        <w:rPr>
          <w:strike/>
        </w:rPr>
        <w:t>four</w:t>
      </w:r>
      <w:r w:rsidRPr="001050B5">
        <w:rPr>
          <w:strike/>
        </w:rPr>
        <w:t xml:space="preserve"> events in the Event List.</w:t>
      </w:r>
    </w:p>
    <w:p w14:paraId="00D0FDBF" w14:textId="1565287F" w:rsidR="001A63F2" w:rsidRDefault="001A63F2" w:rsidP="001A63F2">
      <w:pPr>
        <w:pStyle w:val="BodyTextL50"/>
      </w:pPr>
      <w:r>
        <w:t>Look at the Web Client web browser page</w:t>
      </w:r>
      <w:r w:rsidR="000C1FB7">
        <w:t>. D</w:t>
      </w:r>
      <w:r>
        <w:t>id</w:t>
      </w:r>
      <w:r w:rsidR="00C825F9">
        <w:t xml:space="preserve"> </w:t>
      </w:r>
      <w:r>
        <w:t>anything change?</w:t>
      </w:r>
    </w:p>
    <w:p w14:paraId="3E49892F" w14:textId="4409F970" w:rsidR="00810A7E" w:rsidRPr="001050B5" w:rsidRDefault="001050B5" w:rsidP="00360842">
      <w:pPr>
        <w:pStyle w:val="BodyTextL50"/>
        <w:rPr>
          <w:color w:val="FF6699"/>
        </w:rPr>
      </w:pPr>
      <w:r w:rsidRPr="001050B5">
        <w:rPr>
          <w:color w:val="FF6699"/>
        </w:rPr>
        <w:t>Page has loaded which displays “Web Server \n You have successfully accessed the home page for Web Server.</w:t>
      </w:r>
      <w:r w:rsidR="005E1533">
        <w:rPr>
          <w:color w:val="FF6699"/>
        </w:rPr>
        <w:t>”</w:t>
      </w:r>
      <w:r w:rsidR="008C2330">
        <w:rPr>
          <w:color w:val="FF6699"/>
        </w:rPr>
        <w:t xml:space="preserve"> </w:t>
      </w:r>
      <w:r w:rsidR="00DA2ABC" w:rsidRPr="001050B5">
        <w:rPr>
          <w:noProof/>
          <w:color w:val="FF6699"/>
        </w:rPr>
        <mc:AlternateContent>
          <mc:Choice Requires="wps">
            <w:drawing>
              <wp:anchor distT="0" distB="0" distL="114300" distR="114300" simplePos="0" relativeHeight="251660288" behindDoc="0" locked="0" layoutInCell="1" allowOverlap="1" wp14:anchorId="25B0B6FD" wp14:editId="7BCD6082">
                <wp:simplePos x="0" y="0"/>
                <wp:positionH relativeFrom="column">
                  <wp:posOffset>-578078</wp:posOffset>
                </wp:positionH>
                <wp:positionV relativeFrom="paragraph">
                  <wp:posOffset>5628170</wp:posOffset>
                </wp:positionV>
                <wp:extent cx="877401" cy="295991"/>
                <wp:effectExtent l="0" t="76200" r="0" b="66040"/>
                <wp:wrapNone/>
                <wp:docPr id="1820314977" name="Text Box 2"/>
                <wp:cNvGraphicFramePr/>
                <a:graphic xmlns:a="http://schemas.openxmlformats.org/drawingml/2006/main">
                  <a:graphicData uri="http://schemas.microsoft.com/office/word/2010/wordprocessingShape">
                    <wps:wsp>
                      <wps:cNvSpPr txBox="1"/>
                      <wps:spPr>
                        <a:xfrm rot="20806791">
                          <a:off x="0" y="0"/>
                          <a:ext cx="877401" cy="295991"/>
                        </a:xfrm>
                        <a:prstGeom prst="rect">
                          <a:avLst/>
                        </a:prstGeom>
                        <a:noFill/>
                        <a:ln w="6350">
                          <a:noFill/>
                        </a:ln>
                      </wps:spPr>
                      <wps:txbx>
                        <w:txbxContent>
                          <w:p w14:paraId="59FD422E" w14:textId="4E85CE0C" w:rsidR="005A1692" w:rsidRPr="005A1692" w:rsidRDefault="005A1692">
                            <w:pPr>
                              <w:rPr>
                                <w:sz w:val="16"/>
                                <w:szCs w:val="16"/>
                                <w:lang w:val="en-IE"/>
                              </w:rPr>
                            </w:pPr>
                            <w:r w:rsidRPr="005A1692">
                              <w:rPr>
                                <w:sz w:val="16"/>
                                <w:szCs w:val="16"/>
                                <w:lang w:val="en-IE"/>
                              </w:rPr>
                              <w:t>screenshots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0B6FD" id="_x0000_t202" coordsize="21600,21600" o:spt="202" path="m,l,21600r21600,l21600,xe">
                <v:stroke joinstyle="miter"/>
                <v:path gradientshapeok="t" o:connecttype="rect"/>
              </v:shapetype>
              <v:shape id="Text Box 2" o:spid="_x0000_s1026" type="#_x0000_t202" style="position:absolute;left:0;text-align:left;margin-left:-45.5pt;margin-top:443.15pt;width:69.1pt;height:23.3pt;rotation:-86639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" filled="f" stroked="f" strokeweight=".5pt">
                <v:textbox>
                  <w:txbxContent>
                    <w:p w14:paraId="59FD422E" w14:textId="4E85CE0C" w:rsidR="005A1692" w:rsidRPr="005A1692" w:rsidRDefault="005A1692">
                      <w:pPr>
                        <w:rPr>
                          <w:sz w:val="16"/>
                          <w:szCs w:val="16"/>
                          <w:lang w:val="en-IE"/>
                        </w:rPr>
                      </w:pPr>
                      <w:r w:rsidRPr="005A1692">
                        <w:rPr>
                          <w:sz w:val="16"/>
                          <w:szCs w:val="16"/>
                          <w:lang w:val="en-IE"/>
                        </w:rPr>
                        <w:t>screenshots</w:t>
                      </w:r>
                    </w:p>
                  </w:txbxContent>
                </v:textbox>
              </v:shape>
            </w:pict>
          </mc:Fallback>
        </mc:AlternateContent>
      </w:r>
      <w:r w:rsidR="00DA2ABC" w:rsidRPr="001050B5">
        <w:rPr>
          <w:noProof/>
          <w:color w:val="FF6699"/>
        </w:rPr>
        <mc:AlternateContent>
          <mc:Choice Requires="wps">
            <w:drawing>
              <wp:anchor distT="0" distB="0" distL="114300" distR="114300" simplePos="0" relativeHeight="251659264" behindDoc="0" locked="0" layoutInCell="1" allowOverlap="1" wp14:anchorId="3DE81815" wp14:editId="4FC84D3B">
                <wp:simplePos x="0" y="0"/>
                <wp:positionH relativeFrom="leftMargin">
                  <wp:posOffset>138291</wp:posOffset>
                </wp:positionH>
                <wp:positionV relativeFrom="paragraph">
                  <wp:posOffset>5551141</wp:posOffset>
                </wp:positionV>
                <wp:extent cx="553882" cy="514608"/>
                <wp:effectExtent l="38100" t="38100" r="17780" b="38100"/>
                <wp:wrapNone/>
                <wp:docPr id="1986101398" name="Star: 5 Points 1"/>
                <wp:cNvGraphicFramePr/>
                <a:graphic xmlns:a="http://schemas.openxmlformats.org/drawingml/2006/main">
                  <a:graphicData uri="http://schemas.microsoft.com/office/word/2010/wordprocessingShape">
                    <wps:wsp>
                      <wps:cNvSpPr/>
                      <wps:spPr>
                        <a:xfrm>
                          <a:off x="0" y="0"/>
                          <a:ext cx="553882" cy="514608"/>
                        </a:xfrm>
                        <a:prstGeom prst="star5">
                          <a:avLst/>
                        </a:prstGeom>
                        <a:solidFill>
                          <a:srgbClr val="FF6699"/>
                        </a:solidFill>
                        <a:ln>
                          <a:solidFill>
                            <a:srgbClr val="FF99C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83E144" w14:textId="1E58D925" w:rsidR="005A1692" w:rsidRPr="005A1692" w:rsidRDefault="005A1692" w:rsidP="005A1692">
                            <w:pPr>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1815" id="Star: 5 Points 1" o:spid="_x0000_s1027" style="position:absolute;left:0;text-align:left;margin-left:10.9pt;margin-top:437.1pt;width:43.6pt;height:4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553882,514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" adj="-11796480,,5400" path="m1,196562r211564,2l276941,r65376,196564l553881,196562,382721,318044r65379,196563l276941,393123,105782,514607,171161,318044,1,196562xe" fillcolor="#f69" strokecolor="#f9c" strokeweight="2pt">
                <v:stroke joinstyle="miter"/>
                <v:formulas/>
                <v:path arrowok="t" o:connecttype="custom" o:connectlocs="1,196562;211565,196564;276941,0;342317,196564;553881,196562;382721,318044;448100,514607;276941,393123;105782,514607;171161,318044;1,196562" o:connectangles="0,0,0,0,0,0,0,0,0,0,0" textboxrect="0,0,553882,514608"/>
                <v:textbox>
                  <w:txbxContent>
                    <w:p w14:paraId="1483E144" w14:textId="1E58D925" w:rsidR="005A1692" w:rsidRPr="005A1692" w:rsidRDefault="005A1692" w:rsidP="005A1692">
                      <w:pPr>
                        <w:jc w:val="center"/>
                        <w:rPr>
                          <w:lang w:val="en-IE"/>
                        </w:rPr>
                      </w:pPr>
                    </w:p>
                  </w:txbxContent>
                </v:textbox>
                <w10:wrap anchorx="margin"/>
              </v:shape>
            </w:pict>
          </mc:Fallback>
        </mc:AlternateContent>
      </w:r>
    </w:p>
    <w:p w14:paraId="4ECECCDA" w14:textId="096A426E" w:rsidR="00FA3BBE" w:rsidRPr="00543B15" w:rsidRDefault="00FA3BBE" w:rsidP="00FA3BBE">
      <w:pPr>
        <w:pStyle w:val="StepHead"/>
        <w:rPr>
          <w:strike/>
        </w:rPr>
      </w:pPr>
      <w:r w:rsidRPr="00543B15">
        <w:rPr>
          <w:strike/>
        </w:rPr>
        <w:t xml:space="preserve">Explore the </w:t>
      </w:r>
      <w:r w:rsidR="000C1FB7" w:rsidRPr="00543B15">
        <w:rPr>
          <w:strike/>
        </w:rPr>
        <w:t xml:space="preserve">contents </w:t>
      </w:r>
      <w:r w:rsidRPr="00543B15">
        <w:rPr>
          <w:strike/>
        </w:rPr>
        <w:t>of the HTTP packet</w:t>
      </w:r>
      <w:r w:rsidR="000C1FB7" w:rsidRPr="00543B15">
        <w:rPr>
          <w:strike/>
        </w:rPr>
        <w:t>.</w:t>
      </w:r>
    </w:p>
    <w:p w14:paraId="6E95AA9F" w14:textId="5571BA0C" w:rsidR="001A63F2" w:rsidRPr="00543B15" w:rsidRDefault="001A63F2" w:rsidP="001A63F2">
      <w:pPr>
        <w:pStyle w:val="SubStepAlpha"/>
        <w:rPr>
          <w:strike/>
        </w:rPr>
      </w:pPr>
      <w:r w:rsidRPr="00543B15">
        <w:rPr>
          <w:strike/>
        </w:rPr>
        <w:t xml:space="preserve">Click the first colored square box under the </w:t>
      </w:r>
      <w:r w:rsidR="000C1FB7" w:rsidRPr="00543B15">
        <w:rPr>
          <w:b/>
          <w:strike/>
        </w:rPr>
        <w:t xml:space="preserve">Event List </w:t>
      </w:r>
      <w:r w:rsidR="00EE28F9" w:rsidRPr="00543B15">
        <w:rPr>
          <w:strike/>
        </w:rPr>
        <w:t>&gt;</w:t>
      </w:r>
      <w:r w:rsidR="000C1FB7" w:rsidRPr="00543B15">
        <w:rPr>
          <w:b/>
          <w:strike/>
        </w:rPr>
        <w:t xml:space="preserve"> </w:t>
      </w:r>
      <w:r w:rsidRPr="00543B15">
        <w:rPr>
          <w:b/>
          <w:strike/>
        </w:rPr>
        <w:t>Info</w:t>
      </w:r>
      <w:r w:rsidRPr="00543B15">
        <w:rPr>
          <w:strike/>
        </w:rPr>
        <w:t xml:space="preserve"> column</w:t>
      </w:r>
      <w:r w:rsidR="00C825F9" w:rsidRPr="00543B15">
        <w:rPr>
          <w:strike/>
        </w:rPr>
        <w:t xml:space="preserve">. </w:t>
      </w:r>
      <w:r w:rsidR="00F61E4C" w:rsidRPr="00543B15">
        <w:rPr>
          <w:strike/>
        </w:rPr>
        <w:t>I</w:t>
      </w:r>
      <w:r w:rsidR="002D7D58" w:rsidRPr="00543B15">
        <w:rPr>
          <w:strike/>
        </w:rPr>
        <w:t xml:space="preserve">t may be necessary to expand the </w:t>
      </w:r>
      <w:r w:rsidR="002D7D58" w:rsidRPr="00543B15">
        <w:rPr>
          <w:b/>
          <w:strike/>
        </w:rPr>
        <w:t>Simulation Panel</w:t>
      </w:r>
      <w:r w:rsidR="002D7D58" w:rsidRPr="00543B15">
        <w:rPr>
          <w:strike/>
        </w:rPr>
        <w:t xml:space="preserve"> or use the scrollbar directly below the </w:t>
      </w:r>
      <w:r w:rsidR="002D7D58" w:rsidRPr="00543B15">
        <w:rPr>
          <w:b/>
          <w:strike/>
        </w:rPr>
        <w:t>Event List</w:t>
      </w:r>
      <w:r w:rsidRPr="00543B15">
        <w:rPr>
          <w:strike/>
        </w:rPr>
        <w:t>.</w:t>
      </w:r>
    </w:p>
    <w:p w14:paraId="7EBF9762" w14:textId="2847B4A4" w:rsidR="001A63F2" w:rsidRPr="00DF14E8" w:rsidRDefault="001A63F2" w:rsidP="00C825F9">
      <w:pPr>
        <w:pStyle w:val="BodyTextL25"/>
        <w:ind w:left="720"/>
        <w:rPr>
          <w:strike/>
        </w:rPr>
      </w:pPr>
      <w:r w:rsidRPr="00DF14E8">
        <w:rPr>
          <w:strike/>
        </w:rPr>
        <w:t xml:space="preserve">The </w:t>
      </w:r>
      <w:r w:rsidRPr="00DF14E8">
        <w:rPr>
          <w:b/>
          <w:strike/>
        </w:rPr>
        <w:t>PDU Information at Device: Web Client</w:t>
      </w:r>
      <w:r w:rsidR="004B0B97" w:rsidRPr="00DF14E8">
        <w:rPr>
          <w:strike/>
        </w:rPr>
        <w:t xml:space="preserve"> </w:t>
      </w:r>
      <w:r w:rsidRPr="00DF14E8">
        <w:rPr>
          <w:strike/>
        </w:rPr>
        <w:t xml:space="preserve">window </w:t>
      </w:r>
      <w:r w:rsidR="004B0B97" w:rsidRPr="00DF14E8">
        <w:rPr>
          <w:strike/>
        </w:rPr>
        <w:t>displays</w:t>
      </w:r>
      <w:r w:rsidRPr="00DF14E8">
        <w:rPr>
          <w:strike/>
        </w:rPr>
        <w:t>. In this window</w:t>
      </w:r>
      <w:r w:rsidR="004B0B97" w:rsidRPr="00DF14E8">
        <w:rPr>
          <w:strike/>
        </w:rPr>
        <w:t>,</w:t>
      </w:r>
      <w:r w:rsidRPr="00DF14E8">
        <w:rPr>
          <w:strike/>
        </w:rPr>
        <w:t xml:space="preserve"> there are</w:t>
      </w:r>
      <w:r w:rsidR="00C825F9" w:rsidRPr="00DF14E8">
        <w:rPr>
          <w:strike/>
        </w:rPr>
        <w:t xml:space="preserve"> only</w:t>
      </w:r>
      <w:r w:rsidRPr="00DF14E8">
        <w:rPr>
          <w:strike/>
        </w:rPr>
        <w:t xml:space="preserve"> </w:t>
      </w:r>
      <w:r w:rsidR="004B0B97" w:rsidRPr="00DF14E8">
        <w:rPr>
          <w:strike/>
        </w:rPr>
        <w:t>two</w:t>
      </w:r>
      <w:r w:rsidRPr="00DF14E8">
        <w:rPr>
          <w:strike/>
        </w:rPr>
        <w:t xml:space="preserve"> tabs</w:t>
      </w:r>
      <w:r w:rsidR="004B0B97" w:rsidRPr="00DF14E8">
        <w:rPr>
          <w:strike/>
        </w:rPr>
        <w:t xml:space="preserve"> (</w:t>
      </w:r>
      <w:r w:rsidR="004B0B97" w:rsidRPr="00DF14E8">
        <w:rPr>
          <w:b/>
          <w:strike/>
        </w:rPr>
        <w:t>OSI Model</w:t>
      </w:r>
      <w:r w:rsidR="004B0B97" w:rsidRPr="00DF14E8">
        <w:rPr>
          <w:strike/>
        </w:rPr>
        <w:t xml:space="preserve"> and </w:t>
      </w:r>
      <w:r w:rsidR="004B0B97" w:rsidRPr="00DF14E8">
        <w:rPr>
          <w:b/>
          <w:strike/>
        </w:rPr>
        <w:t>Outbound PDU Details</w:t>
      </w:r>
      <w:r w:rsidR="004B0B97" w:rsidRPr="00DF14E8">
        <w:rPr>
          <w:strike/>
        </w:rPr>
        <w:t>)</w:t>
      </w:r>
      <w:r w:rsidRPr="00DF14E8">
        <w:rPr>
          <w:strike/>
        </w:rPr>
        <w:t xml:space="preserve"> </w:t>
      </w:r>
      <w:r w:rsidR="00207DB3" w:rsidRPr="00DF14E8">
        <w:rPr>
          <w:strike/>
        </w:rPr>
        <w:t xml:space="preserve">because </w:t>
      </w:r>
      <w:r w:rsidRPr="00DF14E8">
        <w:rPr>
          <w:strike/>
        </w:rPr>
        <w:t xml:space="preserve">this is the start of the transmission. As </w:t>
      </w:r>
      <w:r w:rsidR="00F61E4C" w:rsidRPr="00DF14E8">
        <w:rPr>
          <w:strike/>
        </w:rPr>
        <w:t>more</w:t>
      </w:r>
      <w:r w:rsidRPr="00DF14E8">
        <w:rPr>
          <w:strike/>
        </w:rPr>
        <w:t xml:space="preserve"> </w:t>
      </w:r>
      <w:r w:rsidR="005A6126" w:rsidRPr="00DF14E8">
        <w:rPr>
          <w:strike/>
        </w:rPr>
        <w:t>events are examined</w:t>
      </w:r>
      <w:r w:rsidR="004B0B97" w:rsidRPr="00DF14E8">
        <w:rPr>
          <w:strike/>
        </w:rPr>
        <w:t>,</w:t>
      </w:r>
      <w:r w:rsidR="005A6126" w:rsidRPr="00DF14E8">
        <w:rPr>
          <w:strike/>
        </w:rPr>
        <w:t xml:space="preserve"> there will be </w:t>
      </w:r>
      <w:r w:rsidR="004B0B97" w:rsidRPr="00DF14E8">
        <w:rPr>
          <w:strike/>
        </w:rPr>
        <w:t>three</w:t>
      </w:r>
      <w:r w:rsidR="005A6126" w:rsidRPr="00DF14E8">
        <w:rPr>
          <w:strike/>
        </w:rPr>
        <w:t xml:space="preserve"> tabs displayed</w:t>
      </w:r>
      <w:r w:rsidR="00F61E4C" w:rsidRPr="00DF14E8">
        <w:rPr>
          <w:strike/>
        </w:rPr>
        <w:t>,</w:t>
      </w:r>
      <w:r w:rsidR="005A6126" w:rsidRPr="00DF14E8">
        <w:rPr>
          <w:strike/>
        </w:rPr>
        <w:t xml:space="preserve"> adding a tab for </w:t>
      </w:r>
      <w:r w:rsidR="005A6126" w:rsidRPr="00DF14E8">
        <w:rPr>
          <w:b/>
          <w:strike/>
        </w:rPr>
        <w:t>Inbound PDU Details</w:t>
      </w:r>
      <w:r w:rsidR="005A6126" w:rsidRPr="00DF14E8">
        <w:rPr>
          <w:strike/>
        </w:rPr>
        <w:t xml:space="preserve">. When an event is the last event in the stream of traffic, only the </w:t>
      </w:r>
      <w:r w:rsidR="005A6126" w:rsidRPr="00DF14E8">
        <w:rPr>
          <w:b/>
          <w:strike/>
        </w:rPr>
        <w:t xml:space="preserve">OSI Model </w:t>
      </w:r>
      <w:r w:rsidR="005A6126" w:rsidRPr="00DF14E8">
        <w:rPr>
          <w:strike/>
        </w:rPr>
        <w:t xml:space="preserve">and </w:t>
      </w:r>
      <w:r w:rsidR="005A6126" w:rsidRPr="00DF14E8">
        <w:rPr>
          <w:b/>
          <w:strike/>
        </w:rPr>
        <w:t>Inbound PDU Details</w:t>
      </w:r>
      <w:r w:rsidR="005A6126" w:rsidRPr="00DF14E8">
        <w:rPr>
          <w:strike/>
        </w:rPr>
        <w:t xml:space="preserve"> tabs </w:t>
      </w:r>
      <w:r w:rsidR="004B0B97" w:rsidRPr="00DF14E8">
        <w:rPr>
          <w:strike/>
        </w:rPr>
        <w:t xml:space="preserve">are </w:t>
      </w:r>
      <w:r w:rsidR="005A6126" w:rsidRPr="00DF14E8">
        <w:rPr>
          <w:strike/>
        </w:rPr>
        <w:t xml:space="preserve">displayed. </w:t>
      </w:r>
    </w:p>
    <w:p w14:paraId="171F9419" w14:textId="77777777" w:rsidR="005A6126" w:rsidRPr="00DF14E8" w:rsidRDefault="004B0B97" w:rsidP="005A6126">
      <w:pPr>
        <w:pStyle w:val="SubStepAlpha"/>
        <w:rPr>
          <w:strike/>
        </w:rPr>
      </w:pPr>
      <w:r w:rsidRPr="00DF14E8">
        <w:rPr>
          <w:strike/>
        </w:rPr>
        <w:t>Ensure that</w:t>
      </w:r>
      <w:r w:rsidR="005A6126" w:rsidRPr="00DF14E8">
        <w:rPr>
          <w:strike/>
        </w:rPr>
        <w:t xml:space="preserve"> the </w:t>
      </w:r>
      <w:r w:rsidR="005A6126" w:rsidRPr="00DF14E8">
        <w:rPr>
          <w:b/>
          <w:strike/>
        </w:rPr>
        <w:t>OSI Model</w:t>
      </w:r>
      <w:r w:rsidR="005A6126" w:rsidRPr="00DF14E8">
        <w:rPr>
          <w:strike/>
        </w:rPr>
        <w:t xml:space="preserve"> tab is selected. Under the </w:t>
      </w:r>
      <w:r w:rsidR="005A6126" w:rsidRPr="00DF14E8">
        <w:rPr>
          <w:b/>
          <w:strike/>
        </w:rPr>
        <w:t>Out Layers</w:t>
      </w:r>
      <w:r w:rsidR="005A6126" w:rsidRPr="00DF14E8">
        <w:rPr>
          <w:strike/>
        </w:rPr>
        <w:t xml:space="preserve"> column</w:t>
      </w:r>
      <w:r w:rsidRPr="00DF14E8">
        <w:rPr>
          <w:strike/>
        </w:rPr>
        <w:t xml:space="preserve">, ensure that the </w:t>
      </w:r>
      <w:r w:rsidR="005A6126" w:rsidRPr="00DF14E8">
        <w:rPr>
          <w:b/>
          <w:strike/>
        </w:rPr>
        <w:t>Layer 7</w:t>
      </w:r>
      <w:r w:rsidR="005A6126" w:rsidRPr="00DF14E8">
        <w:rPr>
          <w:strike/>
        </w:rPr>
        <w:t xml:space="preserve"> </w:t>
      </w:r>
      <w:r w:rsidRPr="00DF14E8">
        <w:rPr>
          <w:strike/>
        </w:rPr>
        <w:t>box is</w:t>
      </w:r>
      <w:r w:rsidR="005A6126" w:rsidRPr="00DF14E8">
        <w:rPr>
          <w:strike/>
        </w:rPr>
        <w:t xml:space="preserve"> highlighted. </w:t>
      </w:r>
    </w:p>
    <w:p w14:paraId="3181428C" w14:textId="4A9055DC" w:rsidR="005A6126" w:rsidRPr="00A06F24" w:rsidRDefault="005A6126" w:rsidP="005A6126">
      <w:pPr>
        <w:pStyle w:val="BodyTextL50"/>
      </w:pPr>
      <w:r>
        <w:t xml:space="preserve">What is the text displayed next to the </w:t>
      </w:r>
      <w:r w:rsidRPr="00EE28F9">
        <w:rPr>
          <w:b/>
        </w:rPr>
        <w:t>Layer 7</w:t>
      </w:r>
      <w:r>
        <w:t xml:space="preserve"> label? </w:t>
      </w:r>
      <w:r w:rsidR="005762EA" w:rsidRPr="005762EA">
        <w:rPr>
          <w:color w:val="FF6699"/>
        </w:rPr>
        <w:t xml:space="preserve">Layer 7: </w:t>
      </w:r>
      <w:r w:rsidR="00DF14E8" w:rsidRPr="00DF14E8">
        <w:rPr>
          <w:color w:val="FF6699"/>
        </w:rPr>
        <w:t>HTTP</w:t>
      </w:r>
    </w:p>
    <w:p w14:paraId="46E2C8EE" w14:textId="77777777" w:rsidR="005A6126" w:rsidRDefault="005A6126" w:rsidP="0063051D">
      <w:pPr>
        <w:pStyle w:val="BodyTextL50"/>
      </w:pPr>
      <w:r w:rsidRPr="00A06F24">
        <w:t>What information is listed in the nu</w:t>
      </w:r>
      <w:r w:rsidR="002D7D58" w:rsidRPr="00A06F24">
        <w:t xml:space="preserve">mbered steps directly below the </w:t>
      </w:r>
      <w:r w:rsidR="00DB7D13" w:rsidRPr="00DB7D13">
        <w:rPr>
          <w:b/>
        </w:rPr>
        <w:t>In Layers</w:t>
      </w:r>
      <w:r w:rsidR="002D7D58" w:rsidRPr="00A06F24">
        <w:t xml:space="preserve"> and </w:t>
      </w:r>
      <w:r w:rsidR="00DB7D13" w:rsidRPr="00DB7D13">
        <w:rPr>
          <w:b/>
        </w:rPr>
        <w:t>Out Layers</w:t>
      </w:r>
      <w:r w:rsidRPr="00A06F24">
        <w:t xml:space="preserve"> boxes?</w:t>
      </w:r>
    </w:p>
    <w:p w14:paraId="4DA39792" w14:textId="5DC8CFE3" w:rsidR="005762EA" w:rsidRPr="005762EA" w:rsidRDefault="005762EA" w:rsidP="0063051D">
      <w:pPr>
        <w:pStyle w:val="BodyTextL50"/>
        <w:rPr>
          <w:color w:val="FF6699"/>
        </w:rPr>
      </w:pPr>
      <w:r w:rsidRPr="005762EA">
        <w:rPr>
          <w:color w:val="FF6699"/>
        </w:rPr>
        <w:t>“1. The HTTP client sends a HTTP request to the server.”</w:t>
      </w:r>
    </w:p>
    <w:p w14:paraId="7BE224D5" w14:textId="3A94F706" w:rsidR="005A6126" w:rsidRPr="00A06F24" w:rsidRDefault="00AF54F9" w:rsidP="00A06F24">
      <w:pPr>
        <w:pStyle w:val="SubStepAlpha"/>
      </w:pPr>
      <w:r>
        <w:t xml:space="preserve">Click </w:t>
      </w:r>
      <w:r w:rsidRPr="00A06F24">
        <w:rPr>
          <w:b/>
        </w:rPr>
        <w:t>Next Layer</w:t>
      </w:r>
      <w:r w:rsidR="00CD7E2E">
        <w:t>.</w:t>
      </w:r>
      <w:r>
        <w:t xml:space="preserve"> Layer 4 should be highlighted. What is the </w:t>
      </w:r>
      <w:r w:rsidRPr="00765E58">
        <w:rPr>
          <w:b/>
        </w:rPr>
        <w:t>Dst</w:t>
      </w:r>
      <w:r w:rsidRPr="00EE28F9">
        <w:rPr>
          <w:b/>
        </w:rPr>
        <w:t xml:space="preserve"> Port</w:t>
      </w:r>
      <w:r w:rsidR="009D539D">
        <w:t xml:space="preserve"> value? </w:t>
      </w:r>
      <w:r w:rsidR="00CF5B82" w:rsidRPr="00CF5B82">
        <w:rPr>
          <w:color w:val="FF6699"/>
        </w:rPr>
        <w:t>80</w:t>
      </w:r>
    </w:p>
    <w:p w14:paraId="2DABFD7C" w14:textId="7F20663E" w:rsidR="00AF54F9" w:rsidRPr="00A06F24" w:rsidRDefault="00AF54F9" w:rsidP="00AF54F9">
      <w:pPr>
        <w:pStyle w:val="SubStepAlpha"/>
      </w:pPr>
      <w:r>
        <w:t xml:space="preserve">Click </w:t>
      </w:r>
      <w:r>
        <w:rPr>
          <w:b/>
        </w:rPr>
        <w:t>Next Layer</w:t>
      </w:r>
      <w:r w:rsidR="00CD7E2E">
        <w:t>.</w:t>
      </w:r>
      <w:r>
        <w:t xml:space="preserve"> Layer 3 should be highlighted. What is the </w:t>
      </w:r>
      <w:r w:rsidRPr="00765E58">
        <w:rPr>
          <w:b/>
        </w:rPr>
        <w:t>Dest</w:t>
      </w:r>
      <w:r w:rsidR="00EE28F9" w:rsidRPr="00765E58">
        <w:rPr>
          <w:b/>
        </w:rPr>
        <w:t>.</w:t>
      </w:r>
      <w:r w:rsidRPr="00765E58">
        <w:rPr>
          <w:b/>
        </w:rPr>
        <w:t xml:space="preserve"> </w:t>
      </w:r>
      <w:r w:rsidRPr="00EE28F9">
        <w:rPr>
          <w:b/>
        </w:rPr>
        <w:t>IP</w:t>
      </w:r>
      <w:r w:rsidR="009D539D">
        <w:t xml:space="preserve"> value?  </w:t>
      </w:r>
      <w:r w:rsidR="00CF5B82" w:rsidRPr="00CF5B82">
        <w:rPr>
          <w:color w:val="FF6699"/>
        </w:rPr>
        <w:t>192.168.1.254</w:t>
      </w:r>
    </w:p>
    <w:p w14:paraId="3A284C7F" w14:textId="77777777" w:rsidR="00AF54F9" w:rsidRDefault="00AF54F9" w:rsidP="00AF54F9">
      <w:pPr>
        <w:pStyle w:val="SubStepAlpha"/>
      </w:pPr>
      <w:r>
        <w:t xml:space="preserve">Click </w:t>
      </w:r>
      <w:r>
        <w:rPr>
          <w:b/>
        </w:rPr>
        <w:t>Next Layer</w:t>
      </w:r>
      <w:r w:rsidR="00CD7E2E">
        <w:t>. W</w:t>
      </w:r>
      <w:r>
        <w:t>hat information</w:t>
      </w:r>
      <w:r w:rsidR="00765E58">
        <w:t xml:space="preserve"> is</w:t>
      </w:r>
      <w:r>
        <w:t xml:space="preserve"> displayed at this layer? </w:t>
      </w:r>
    </w:p>
    <w:p w14:paraId="6D3E789A" w14:textId="2B7F15EF" w:rsidR="00F747CF" w:rsidRDefault="004C64E4" w:rsidP="00F747CF">
      <w:pPr>
        <w:pStyle w:val="SubStepAlpha"/>
        <w:numPr>
          <w:ilvl w:val="0"/>
          <w:numId w:val="0"/>
        </w:numPr>
        <w:ind w:left="720"/>
        <w:rPr>
          <w:color w:val="FF6699"/>
        </w:rPr>
      </w:pPr>
      <w:r>
        <w:rPr>
          <w:color w:val="FF6699"/>
        </w:rPr>
        <w:t>Layer 2: Ethernet II Header 0060.47CA.4DEE &gt;&gt; 0001.96A9.401D</w:t>
      </w:r>
    </w:p>
    <w:p w14:paraId="56396E62" w14:textId="1A8F0352" w:rsidR="00F747CF" w:rsidRPr="00FD1E71" w:rsidRDefault="00F747CF" w:rsidP="00F747CF">
      <w:pPr>
        <w:pStyle w:val="SubStepAlpha"/>
        <w:numPr>
          <w:ilvl w:val="0"/>
          <w:numId w:val="0"/>
        </w:numPr>
        <w:ind w:left="720"/>
        <w:rPr>
          <w:color w:val="FF6699"/>
        </w:rPr>
      </w:pPr>
      <w:r>
        <w:rPr>
          <w:color w:val="FF6699"/>
        </w:rPr>
        <w:t xml:space="preserve">This layer (Data Link) </w:t>
      </w:r>
      <w:r w:rsidR="001974D9">
        <w:rPr>
          <w:color w:val="FF6699"/>
        </w:rPr>
        <w:t xml:space="preserve">shows </w:t>
      </w:r>
      <w:r w:rsidR="0029652E">
        <w:rPr>
          <w:color w:val="FF6699"/>
        </w:rPr>
        <w:t>Ethernet</w:t>
      </w:r>
      <w:r w:rsidR="001974D9">
        <w:rPr>
          <w:color w:val="FF6699"/>
        </w:rPr>
        <w:t xml:space="preserve"> II Header, source and destination MAC address.</w:t>
      </w:r>
    </w:p>
    <w:p w14:paraId="4FF245B9" w14:textId="77777777" w:rsidR="00AF54F9" w:rsidRPr="008719DE" w:rsidRDefault="00AF54F9" w:rsidP="00AF54F9">
      <w:pPr>
        <w:pStyle w:val="SubStepAlpha"/>
        <w:rPr>
          <w:strike/>
        </w:rPr>
      </w:pPr>
      <w:r w:rsidRPr="008719DE">
        <w:rPr>
          <w:strike/>
        </w:rPr>
        <w:lastRenderedPageBreak/>
        <w:t xml:space="preserve">Click the </w:t>
      </w:r>
      <w:r w:rsidRPr="008719DE">
        <w:rPr>
          <w:b/>
          <w:strike/>
        </w:rPr>
        <w:t>Outbound PDU Details</w:t>
      </w:r>
      <w:r w:rsidRPr="008719DE">
        <w:rPr>
          <w:strike/>
        </w:rPr>
        <w:t xml:space="preserve"> tab. </w:t>
      </w:r>
    </w:p>
    <w:p w14:paraId="1C69AC37" w14:textId="77777777" w:rsidR="00403ACD" w:rsidRPr="008719DE" w:rsidRDefault="00403ACD" w:rsidP="00AF54F9">
      <w:pPr>
        <w:pStyle w:val="BodyTextL50"/>
        <w:rPr>
          <w:strike/>
        </w:rPr>
      </w:pPr>
      <w:r w:rsidRPr="008719DE">
        <w:rPr>
          <w:strike/>
        </w:rPr>
        <w:t xml:space="preserve">Information listed under the </w:t>
      </w:r>
      <w:r w:rsidRPr="008719DE">
        <w:rPr>
          <w:b/>
          <w:strike/>
        </w:rPr>
        <w:t>PDU Details</w:t>
      </w:r>
      <w:r w:rsidRPr="008719DE">
        <w:rPr>
          <w:strike/>
        </w:rPr>
        <w:t xml:space="preserve"> is reflective of the layers within the TCP/IP model.</w:t>
      </w:r>
    </w:p>
    <w:p w14:paraId="1D0083F0" w14:textId="77777777" w:rsidR="00AF54F9" w:rsidRPr="008719DE" w:rsidRDefault="00EE28F9" w:rsidP="00AF54F9">
      <w:pPr>
        <w:pStyle w:val="BodyTextL50"/>
        <w:rPr>
          <w:rStyle w:val="AnswerGray"/>
          <w:strike/>
        </w:rPr>
      </w:pPr>
      <w:r w:rsidRPr="008719DE">
        <w:rPr>
          <w:b/>
          <w:strike/>
        </w:rPr>
        <w:t>Note</w:t>
      </w:r>
      <w:r w:rsidR="00C41792" w:rsidRPr="008719DE">
        <w:rPr>
          <w:strike/>
        </w:rPr>
        <w:t>: T</w:t>
      </w:r>
      <w:r w:rsidR="00403ACD" w:rsidRPr="008719DE">
        <w:rPr>
          <w:strike/>
        </w:rPr>
        <w:t>he</w:t>
      </w:r>
      <w:r w:rsidR="00AF54F9" w:rsidRPr="008719DE">
        <w:rPr>
          <w:strike/>
        </w:rPr>
        <w:t xml:space="preserve"> information listed under the </w:t>
      </w:r>
      <w:r w:rsidR="00AF54F9" w:rsidRPr="008719DE">
        <w:rPr>
          <w:b/>
          <w:strike/>
        </w:rPr>
        <w:t xml:space="preserve">Ethernet II </w:t>
      </w:r>
      <w:r w:rsidR="00C2302F" w:rsidRPr="008719DE">
        <w:rPr>
          <w:strike/>
        </w:rPr>
        <w:t xml:space="preserve">section </w:t>
      </w:r>
      <w:r w:rsidR="00403ACD" w:rsidRPr="008719DE">
        <w:rPr>
          <w:strike/>
        </w:rPr>
        <w:t xml:space="preserve">provides even more detailed information than is listed under Layer 2 on the </w:t>
      </w:r>
      <w:r w:rsidR="00403ACD" w:rsidRPr="008719DE">
        <w:rPr>
          <w:b/>
          <w:strike/>
        </w:rPr>
        <w:t>OSI Model</w:t>
      </w:r>
      <w:r w:rsidR="00403ACD" w:rsidRPr="008719DE">
        <w:rPr>
          <w:strike/>
        </w:rPr>
        <w:t xml:space="preserve"> tab. The </w:t>
      </w:r>
      <w:r w:rsidR="00403ACD" w:rsidRPr="008719DE">
        <w:rPr>
          <w:b/>
          <w:strike/>
        </w:rPr>
        <w:t>Outbound PDU Details</w:t>
      </w:r>
      <w:r w:rsidR="00403ACD" w:rsidRPr="008719DE">
        <w:rPr>
          <w:strike/>
        </w:rPr>
        <w:t xml:space="preserve"> provides more descriptive and detailed information. </w:t>
      </w:r>
      <w:r w:rsidR="00C221E2" w:rsidRPr="008719DE">
        <w:rPr>
          <w:strike/>
        </w:rPr>
        <w:t>T</w:t>
      </w:r>
      <w:r w:rsidR="00072206" w:rsidRPr="008719DE">
        <w:rPr>
          <w:strike/>
        </w:rPr>
        <w:t xml:space="preserve">he values under </w:t>
      </w:r>
      <w:r w:rsidR="00072206" w:rsidRPr="008719DE">
        <w:rPr>
          <w:b/>
          <w:strike/>
        </w:rPr>
        <w:t>DEST MAC</w:t>
      </w:r>
      <w:r w:rsidR="00072206" w:rsidRPr="008719DE">
        <w:rPr>
          <w:strike/>
        </w:rPr>
        <w:t xml:space="preserve"> and </w:t>
      </w:r>
      <w:r w:rsidR="00072206" w:rsidRPr="008719DE">
        <w:rPr>
          <w:b/>
          <w:strike/>
        </w:rPr>
        <w:t>SRC MAC</w:t>
      </w:r>
      <w:r w:rsidR="00072206" w:rsidRPr="008719DE">
        <w:rPr>
          <w:strike/>
        </w:rPr>
        <w:t xml:space="preserve"> within the </w:t>
      </w:r>
      <w:r w:rsidR="00072206" w:rsidRPr="008719DE">
        <w:rPr>
          <w:b/>
          <w:strike/>
        </w:rPr>
        <w:t xml:space="preserve">Ethernet II </w:t>
      </w:r>
      <w:r w:rsidR="00072206" w:rsidRPr="008719DE">
        <w:rPr>
          <w:strike/>
        </w:rPr>
        <w:t xml:space="preserve">section of the </w:t>
      </w:r>
      <w:r w:rsidR="00072206" w:rsidRPr="008719DE">
        <w:rPr>
          <w:b/>
          <w:strike/>
        </w:rPr>
        <w:t xml:space="preserve">PDU Details </w:t>
      </w:r>
      <w:r w:rsidR="00072206" w:rsidRPr="008719DE">
        <w:rPr>
          <w:strike/>
        </w:rPr>
        <w:t xml:space="preserve">appear on the </w:t>
      </w:r>
      <w:r w:rsidR="00072206" w:rsidRPr="008719DE">
        <w:rPr>
          <w:b/>
          <w:strike/>
        </w:rPr>
        <w:t>OSI Model</w:t>
      </w:r>
      <w:r w:rsidR="00072206" w:rsidRPr="008719DE">
        <w:rPr>
          <w:strike/>
        </w:rPr>
        <w:t xml:space="preserve"> tab under Layer 2</w:t>
      </w:r>
      <w:r w:rsidR="00C221E2" w:rsidRPr="008719DE">
        <w:rPr>
          <w:strike/>
        </w:rPr>
        <w:t>,</w:t>
      </w:r>
      <w:r w:rsidR="00072206" w:rsidRPr="008719DE">
        <w:rPr>
          <w:strike/>
        </w:rPr>
        <w:t xml:space="preserve"> but are not identified as such.</w:t>
      </w:r>
    </w:p>
    <w:p w14:paraId="37D24C61" w14:textId="77777777" w:rsidR="00C2302F" w:rsidRDefault="00C2302F" w:rsidP="00C2302F">
      <w:pPr>
        <w:pStyle w:val="BodyTextL50"/>
      </w:pPr>
      <w:r>
        <w:t xml:space="preserve">What is the common information listed under the </w:t>
      </w:r>
      <w:r>
        <w:rPr>
          <w:b/>
        </w:rPr>
        <w:t xml:space="preserve">IP </w:t>
      </w:r>
      <w:r w:rsidR="00072206">
        <w:t xml:space="preserve">section of </w:t>
      </w:r>
      <w:r w:rsidR="00072206">
        <w:rPr>
          <w:b/>
        </w:rPr>
        <w:t xml:space="preserve">PDU Details </w:t>
      </w:r>
      <w:r w:rsidR="002D7D58">
        <w:t xml:space="preserve">as </w:t>
      </w:r>
      <w:r>
        <w:t xml:space="preserve">compared to the information listed under the </w:t>
      </w:r>
      <w:r>
        <w:rPr>
          <w:b/>
        </w:rPr>
        <w:t xml:space="preserve">OSI Model </w:t>
      </w:r>
      <w:r>
        <w:t>tab</w:t>
      </w:r>
      <w:r w:rsidR="00B91005">
        <w:t xml:space="preserve">? With </w:t>
      </w:r>
      <w:r>
        <w:t>which layer is it associated?</w:t>
      </w:r>
    </w:p>
    <w:p w14:paraId="19C8F5F0" w14:textId="14F9E88B" w:rsidR="009D539D" w:rsidRDefault="00B77D98" w:rsidP="00C2302F">
      <w:pPr>
        <w:pStyle w:val="BodyTextL50"/>
        <w:rPr>
          <w:rStyle w:val="AnswerGray"/>
        </w:rPr>
      </w:pPr>
      <w:r w:rsidRPr="00B77D98">
        <w:rPr>
          <w:color w:val="FF6699"/>
        </w:rPr>
        <w:t xml:space="preserve">The information listed under the IP section shows details about the source and destination IP addresses, and its data length. </w:t>
      </w:r>
      <w:r w:rsidR="00DC6BEA">
        <w:rPr>
          <w:color w:val="FF6699"/>
        </w:rPr>
        <w:t>In comparison to OSI Model tab, we can see more details</w:t>
      </w:r>
      <w:r w:rsidR="009A2602">
        <w:rPr>
          <w:color w:val="FF6699"/>
        </w:rPr>
        <w:t xml:space="preserve">, such as </w:t>
      </w:r>
      <w:r w:rsidR="00194D01">
        <w:rPr>
          <w:color w:val="FF6699"/>
        </w:rPr>
        <w:t>checksum</w:t>
      </w:r>
      <w:r w:rsidR="009A2602">
        <w:rPr>
          <w:color w:val="FF6699"/>
        </w:rPr>
        <w:t>, data variable length,</w:t>
      </w:r>
      <w:r w:rsidR="002527A3">
        <w:rPr>
          <w:color w:val="FF6699"/>
        </w:rPr>
        <w:t xml:space="preserve"> </w:t>
      </w:r>
      <w:r w:rsidR="00440EF9">
        <w:rPr>
          <w:color w:val="FF6699"/>
        </w:rPr>
        <w:t>protocol</w:t>
      </w:r>
      <w:r w:rsidR="002527A3">
        <w:rPr>
          <w:color w:val="FF6699"/>
        </w:rPr>
        <w:t xml:space="preserve"> num</w:t>
      </w:r>
      <w:r w:rsidR="00440EF9">
        <w:rPr>
          <w:color w:val="FF6699"/>
        </w:rPr>
        <w:t>b</w:t>
      </w:r>
      <w:r w:rsidR="002527A3">
        <w:rPr>
          <w:color w:val="FF6699"/>
        </w:rPr>
        <w:t>er.</w:t>
      </w:r>
      <w:r w:rsidR="009A2602">
        <w:rPr>
          <w:color w:val="FF6699"/>
        </w:rPr>
        <w:t xml:space="preserve"> </w:t>
      </w:r>
      <w:r w:rsidRPr="00B77D98">
        <w:rPr>
          <w:color w:val="FF6699"/>
        </w:rPr>
        <w:t>This information is associated with OSI Model Layer 3, which is Network Layer</w:t>
      </w:r>
      <w:r>
        <w:t>.</w:t>
      </w:r>
    </w:p>
    <w:p w14:paraId="4D8FC3B7" w14:textId="77777777" w:rsidR="00C2302F" w:rsidRDefault="00C2302F" w:rsidP="00C2302F">
      <w:pPr>
        <w:pStyle w:val="BodyTextL50"/>
      </w:pPr>
      <w:r>
        <w:t xml:space="preserve">What is the common information listed under the </w:t>
      </w:r>
      <w:r>
        <w:rPr>
          <w:b/>
        </w:rPr>
        <w:t xml:space="preserve">TCP </w:t>
      </w:r>
      <w:r>
        <w:t>section</w:t>
      </w:r>
      <w:r w:rsidR="002D7D58">
        <w:t xml:space="preserve"> </w:t>
      </w:r>
      <w:r w:rsidR="00072206">
        <w:t xml:space="preserve">of </w:t>
      </w:r>
      <w:r w:rsidR="00072206">
        <w:rPr>
          <w:b/>
        </w:rPr>
        <w:t>PDU Details</w:t>
      </w:r>
      <w:r w:rsidR="00C221E2">
        <w:t>,</w:t>
      </w:r>
      <w:r w:rsidR="00072206">
        <w:rPr>
          <w:b/>
        </w:rPr>
        <w:t xml:space="preserve"> </w:t>
      </w:r>
      <w:r w:rsidR="002D7D58">
        <w:t>as</w:t>
      </w:r>
      <w:r>
        <w:t xml:space="preserve"> compared to the information listed under the </w:t>
      </w:r>
      <w:r>
        <w:rPr>
          <w:b/>
        </w:rPr>
        <w:t xml:space="preserve">OSI Model </w:t>
      </w:r>
      <w:r>
        <w:t>tab</w:t>
      </w:r>
      <w:r w:rsidR="00C221E2">
        <w:t>,</w:t>
      </w:r>
      <w:r>
        <w:t xml:space="preserve"> and </w:t>
      </w:r>
      <w:r w:rsidR="00C221E2">
        <w:t>with</w:t>
      </w:r>
      <w:r>
        <w:t xml:space="preserve"> which layer is it associated?</w:t>
      </w:r>
    </w:p>
    <w:p w14:paraId="1F5420EB" w14:textId="533BB93D" w:rsidR="009D539D" w:rsidRPr="00C16B13" w:rsidRDefault="002527A3" w:rsidP="00C2302F">
      <w:pPr>
        <w:pStyle w:val="BodyTextL50"/>
        <w:rPr>
          <w:rStyle w:val="AnswerGray"/>
          <w:color w:val="FF6699"/>
        </w:rPr>
      </w:pPr>
      <w:r w:rsidRPr="00C16B13">
        <w:rPr>
          <w:color w:val="FF6699"/>
        </w:rPr>
        <w:t>The TCP section under PDU Details provides source and destination port numbers, just like the OSI Model tab, along with additional information such as the sequence, ack number or data length. This</w:t>
      </w:r>
      <w:r w:rsidR="00C16B13" w:rsidRPr="00C16B13">
        <w:rPr>
          <w:color w:val="FF6699"/>
        </w:rPr>
        <w:t xml:space="preserve"> is Layer 4 Transport Layer in the OSI Model.</w:t>
      </w:r>
    </w:p>
    <w:p w14:paraId="797F9E40" w14:textId="77777777" w:rsidR="00C2302F" w:rsidRDefault="00C2302F" w:rsidP="00C2302F">
      <w:pPr>
        <w:pStyle w:val="BodyTextL50"/>
        <w:rPr>
          <w:rStyle w:val="AnswerGray"/>
        </w:rPr>
      </w:pPr>
      <w:r>
        <w:t xml:space="preserve">What is the </w:t>
      </w:r>
      <w:r w:rsidRPr="00C2302F">
        <w:rPr>
          <w:b/>
        </w:rPr>
        <w:t>Host</w:t>
      </w:r>
      <w:r>
        <w:t xml:space="preserve"> listed under the </w:t>
      </w:r>
      <w:r>
        <w:rPr>
          <w:b/>
        </w:rPr>
        <w:t xml:space="preserve">HTTP </w:t>
      </w:r>
      <w:r>
        <w:t>section</w:t>
      </w:r>
      <w:r w:rsidR="00072206" w:rsidRPr="00072206">
        <w:t xml:space="preserve"> </w:t>
      </w:r>
      <w:r w:rsidR="00072206">
        <w:t xml:space="preserve">of the </w:t>
      </w:r>
      <w:r w:rsidR="00072206">
        <w:rPr>
          <w:b/>
        </w:rPr>
        <w:t>PDU Details</w:t>
      </w:r>
      <w:r w:rsidR="00B91005">
        <w:t>?</w:t>
      </w:r>
      <w:r>
        <w:t xml:space="preserve"> </w:t>
      </w:r>
      <w:r w:rsidR="00B91005">
        <w:t>W</w:t>
      </w:r>
      <w:r>
        <w:t xml:space="preserve">hat layer would this information </w:t>
      </w:r>
      <w:r w:rsidR="00B91005">
        <w:t xml:space="preserve">be </w:t>
      </w:r>
      <w:r>
        <w:t>associate</w:t>
      </w:r>
      <w:r w:rsidR="00B91005">
        <w:t>d</w:t>
      </w:r>
      <w:r>
        <w:t xml:space="preserve"> with under the </w:t>
      </w:r>
      <w:r>
        <w:rPr>
          <w:b/>
        </w:rPr>
        <w:t xml:space="preserve">OSI Model </w:t>
      </w:r>
      <w:r>
        <w:t>tab?</w:t>
      </w:r>
      <w:r w:rsidR="009D539D">
        <w:rPr>
          <w:rStyle w:val="AnswerGray"/>
        </w:rPr>
        <w:t xml:space="preserve"> </w:t>
      </w:r>
    </w:p>
    <w:p w14:paraId="2FE6F703" w14:textId="55948C64" w:rsidR="009D539D" w:rsidRDefault="00C16B13" w:rsidP="00C2302F">
      <w:pPr>
        <w:pStyle w:val="BodyTextL50"/>
        <w:rPr>
          <w:color w:val="FF6699"/>
        </w:rPr>
      </w:pPr>
      <w:r w:rsidRPr="009926F5">
        <w:rPr>
          <w:color w:val="FF6699"/>
        </w:rPr>
        <w:t xml:space="preserve">The host under HTTP section </w:t>
      </w:r>
      <w:r w:rsidR="005B4950" w:rsidRPr="009926F5">
        <w:rPr>
          <w:color w:val="FF6699"/>
        </w:rPr>
        <w:t xml:space="preserve">contains information such as the accepted language (set as “en-us”) and it also specifies that it accepts any media type </w:t>
      </w:r>
      <w:r w:rsidR="009926F5" w:rsidRPr="009926F5">
        <w:rPr>
          <w:color w:val="FF6699"/>
        </w:rPr>
        <w:t>“*/*” which tells us that the client is not restricting the types of responses that it can handle</w:t>
      </w:r>
      <w:r w:rsidR="00290CAC">
        <w:rPr>
          <w:color w:val="FF6699"/>
        </w:rPr>
        <w:t>. In other words it accepts content like HTML, images etc</w:t>
      </w:r>
      <w:r w:rsidR="009926F5" w:rsidRPr="009926F5">
        <w:rPr>
          <w:color w:val="FF6699"/>
        </w:rPr>
        <w:t>. This is Layer 7 Application Layer in the OSI Model.</w:t>
      </w:r>
    </w:p>
    <w:p w14:paraId="281199F5" w14:textId="77777777" w:rsidR="008A0B45" w:rsidRPr="009926F5" w:rsidRDefault="008A0B45" w:rsidP="00C2302F">
      <w:pPr>
        <w:pStyle w:val="BodyTextL50"/>
        <w:rPr>
          <w:color w:val="FF6699"/>
        </w:rPr>
      </w:pPr>
    </w:p>
    <w:p w14:paraId="4A9EE802" w14:textId="77777777" w:rsidR="00C2302F" w:rsidRPr="00DF0678" w:rsidRDefault="00C2302F" w:rsidP="00B17740">
      <w:pPr>
        <w:pStyle w:val="SubStepAlpha"/>
        <w:rPr>
          <w:strike/>
        </w:rPr>
      </w:pPr>
      <w:r w:rsidRPr="00DF0678">
        <w:rPr>
          <w:strike/>
        </w:rPr>
        <w:t xml:space="preserve">Click the next </w:t>
      </w:r>
      <w:r w:rsidR="00B52121" w:rsidRPr="00DF0678">
        <w:rPr>
          <w:strike/>
        </w:rPr>
        <w:t xml:space="preserve">colored square box under the </w:t>
      </w:r>
      <w:r w:rsidR="0029766B" w:rsidRPr="00DF0678">
        <w:rPr>
          <w:b/>
          <w:strike/>
        </w:rPr>
        <w:t xml:space="preserve">Event List </w:t>
      </w:r>
      <w:r w:rsidR="0029766B" w:rsidRPr="00DF0678">
        <w:rPr>
          <w:strike/>
        </w:rPr>
        <w:t>&gt;</w:t>
      </w:r>
      <w:r w:rsidR="0029766B" w:rsidRPr="00DF0678">
        <w:rPr>
          <w:b/>
          <w:strike/>
        </w:rPr>
        <w:t xml:space="preserve"> Info</w:t>
      </w:r>
      <w:r w:rsidR="0029766B" w:rsidRPr="00DF0678">
        <w:rPr>
          <w:strike/>
        </w:rPr>
        <w:t xml:space="preserve"> column</w:t>
      </w:r>
      <w:r w:rsidR="00B52121" w:rsidRPr="00DF0678">
        <w:rPr>
          <w:strike/>
        </w:rPr>
        <w:t>. Only</w:t>
      </w:r>
      <w:r w:rsidR="0075225A" w:rsidRPr="00DF0678">
        <w:rPr>
          <w:strike/>
        </w:rPr>
        <w:t xml:space="preserve"> </w:t>
      </w:r>
      <w:r w:rsidR="00B52121" w:rsidRPr="00DF0678">
        <w:rPr>
          <w:strike/>
        </w:rPr>
        <w:t>Layer 1 is active</w:t>
      </w:r>
      <w:r w:rsidR="0075225A" w:rsidRPr="00DF0678">
        <w:rPr>
          <w:strike/>
        </w:rPr>
        <w:t xml:space="preserve"> (not grayed out)</w:t>
      </w:r>
      <w:r w:rsidR="00B52121" w:rsidRPr="00DF0678">
        <w:rPr>
          <w:strike/>
        </w:rPr>
        <w:t>. The device is moving the frame from the buffer and placing it on</w:t>
      </w:r>
      <w:r w:rsidR="0029766B" w:rsidRPr="00DF0678">
        <w:rPr>
          <w:strike/>
        </w:rPr>
        <w:t xml:space="preserve"> </w:t>
      </w:r>
      <w:r w:rsidR="00B52121" w:rsidRPr="00DF0678">
        <w:rPr>
          <w:strike/>
        </w:rPr>
        <w:t>to the network.</w:t>
      </w:r>
    </w:p>
    <w:p w14:paraId="4D377E3A" w14:textId="77777777" w:rsidR="00B52121" w:rsidRPr="006C60A8" w:rsidRDefault="00B52121" w:rsidP="00B52121">
      <w:pPr>
        <w:pStyle w:val="SubStepAlpha"/>
        <w:rPr>
          <w:strike/>
          <w:shd w:val="clear" w:color="auto" w:fill="BFBFBF"/>
        </w:rPr>
      </w:pPr>
      <w:r w:rsidRPr="006C60A8">
        <w:rPr>
          <w:strike/>
        </w:rPr>
        <w:t xml:space="preserve">Advance to the next HTTP </w:t>
      </w:r>
      <w:r w:rsidRPr="006C60A8">
        <w:rPr>
          <w:b/>
          <w:strike/>
        </w:rPr>
        <w:t>Info</w:t>
      </w:r>
      <w:r w:rsidRPr="006C60A8">
        <w:rPr>
          <w:strike/>
        </w:rPr>
        <w:t xml:space="preserve"> box within the </w:t>
      </w:r>
      <w:r w:rsidRPr="006C60A8">
        <w:rPr>
          <w:b/>
          <w:strike/>
        </w:rPr>
        <w:t>Event List</w:t>
      </w:r>
      <w:r w:rsidR="0075225A" w:rsidRPr="006C60A8">
        <w:rPr>
          <w:b/>
          <w:strike/>
        </w:rPr>
        <w:t xml:space="preserve"> </w:t>
      </w:r>
      <w:r w:rsidR="0075225A" w:rsidRPr="006C60A8">
        <w:rPr>
          <w:strike/>
        </w:rPr>
        <w:t>and click the colored square box</w:t>
      </w:r>
      <w:r w:rsidR="00EC4151" w:rsidRPr="006C60A8">
        <w:rPr>
          <w:strike/>
        </w:rPr>
        <w:t>. This window</w:t>
      </w:r>
      <w:r w:rsidRPr="006C60A8">
        <w:rPr>
          <w:strike/>
        </w:rPr>
        <w:t xml:space="preserve"> contains both </w:t>
      </w:r>
      <w:r w:rsidRPr="006C60A8">
        <w:rPr>
          <w:b/>
          <w:strike/>
        </w:rPr>
        <w:t xml:space="preserve">In Layers </w:t>
      </w:r>
      <w:r w:rsidRPr="006C60A8">
        <w:rPr>
          <w:strike/>
        </w:rPr>
        <w:t xml:space="preserve">and </w:t>
      </w:r>
      <w:r w:rsidRPr="006C60A8">
        <w:rPr>
          <w:b/>
          <w:strike/>
        </w:rPr>
        <w:t>Out Layers</w:t>
      </w:r>
      <w:r w:rsidRPr="006C60A8">
        <w:rPr>
          <w:strike/>
        </w:rPr>
        <w:t>. Notice the direction of the arrow directly under the</w:t>
      </w:r>
      <w:r w:rsidRPr="006C60A8">
        <w:rPr>
          <w:b/>
          <w:strike/>
        </w:rPr>
        <w:t xml:space="preserve"> In Layers</w:t>
      </w:r>
      <w:r w:rsidRPr="006C60A8">
        <w:rPr>
          <w:strike/>
        </w:rPr>
        <w:t xml:space="preserve"> column</w:t>
      </w:r>
      <w:r w:rsidR="00335F31" w:rsidRPr="006C60A8">
        <w:rPr>
          <w:strike/>
        </w:rPr>
        <w:t>;</w:t>
      </w:r>
      <w:r w:rsidRPr="006C60A8">
        <w:rPr>
          <w:strike/>
        </w:rPr>
        <w:t xml:space="preserve"> it is pointing up</w:t>
      </w:r>
      <w:r w:rsidR="00335F31" w:rsidRPr="006C60A8">
        <w:rPr>
          <w:strike/>
        </w:rPr>
        <w:t>ward</w:t>
      </w:r>
      <w:r w:rsidR="00B91005" w:rsidRPr="006C60A8">
        <w:rPr>
          <w:strike/>
        </w:rPr>
        <w:t>,</w:t>
      </w:r>
      <w:r w:rsidRPr="006C60A8">
        <w:rPr>
          <w:strike/>
        </w:rPr>
        <w:t xml:space="preserve"> indicating the direction the information is travelling. Scroll through these layers making note of the items previously </w:t>
      </w:r>
      <w:r w:rsidR="00B91005" w:rsidRPr="006C60A8">
        <w:rPr>
          <w:strike/>
        </w:rPr>
        <w:t>viewed</w:t>
      </w:r>
      <w:r w:rsidRPr="006C60A8">
        <w:rPr>
          <w:strike/>
        </w:rPr>
        <w:t>. At the top of the column the arrow points to the right</w:t>
      </w:r>
      <w:r w:rsidR="00B91005" w:rsidRPr="006C60A8">
        <w:rPr>
          <w:strike/>
        </w:rPr>
        <w:t>. This</w:t>
      </w:r>
      <w:r w:rsidRPr="006C60A8">
        <w:rPr>
          <w:strike/>
        </w:rPr>
        <w:t xml:space="preserve"> denot</w:t>
      </w:r>
      <w:r w:rsidR="00B91005" w:rsidRPr="006C60A8">
        <w:rPr>
          <w:strike/>
        </w:rPr>
        <w:t>es</w:t>
      </w:r>
      <w:r w:rsidRPr="006C60A8">
        <w:rPr>
          <w:strike/>
        </w:rPr>
        <w:t xml:space="preserve"> that the server is now sending the information back to the client. </w:t>
      </w:r>
    </w:p>
    <w:p w14:paraId="64F24751" w14:textId="77777777" w:rsidR="0075225A" w:rsidRDefault="0075225A" w:rsidP="0075225A">
      <w:pPr>
        <w:pStyle w:val="SubStepAlpha"/>
        <w:numPr>
          <w:ilvl w:val="0"/>
          <w:numId w:val="0"/>
        </w:numPr>
        <w:ind w:left="720"/>
      </w:pPr>
      <w:r>
        <w:t xml:space="preserve">Comparing the information displayed in the </w:t>
      </w:r>
      <w:r>
        <w:rPr>
          <w:b/>
        </w:rPr>
        <w:t>In Layers</w:t>
      </w:r>
      <w:r>
        <w:t xml:space="preserve"> column with that of the </w:t>
      </w:r>
      <w:r>
        <w:rPr>
          <w:b/>
        </w:rPr>
        <w:t>Out Layers</w:t>
      </w:r>
      <w:r>
        <w:t xml:space="preserve"> column</w:t>
      </w:r>
      <w:r w:rsidR="00B91005">
        <w:t>,</w:t>
      </w:r>
      <w:r>
        <w:t xml:space="preserve"> what are the major differences? </w:t>
      </w:r>
    </w:p>
    <w:p w14:paraId="12B608EC" w14:textId="5F6249A9" w:rsidR="000A76A7" w:rsidRDefault="00F523BF" w:rsidP="0075225A">
      <w:pPr>
        <w:pStyle w:val="SubStepAlpha"/>
        <w:numPr>
          <w:ilvl w:val="0"/>
          <w:numId w:val="0"/>
        </w:numPr>
        <w:ind w:left="720"/>
        <w:rPr>
          <w:color w:val="FF6699"/>
        </w:rPr>
      </w:pPr>
      <w:r w:rsidRPr="006E509C">
        <w:rPr>
          <w:color w:val="FF6699"/>
        </w:rPr>
        <w:t>The major difference between In and Out Layers column is the source and destination address for IPs</w:t>
      </w:r>
      <w:r w:rsidR="0011303F">
        <w:rPr>
          <w:color w:val="FF6699"/>
        </w:rPr>
        <w:t xml:space="preserve">, MAC address </w:t>
      </w:r>
      <w:r w:rsidRPr="006E509C">
        <w:rPr>
          <w:color w:val="FF6699"/>
        </w:rPr>
        <w:t>and Ports</w:t>
      </w:r>
      <w:r w:rsidR="006E509C">
        <w:rPr>
          <w:color w:val="FF6699"/>
        </w:rPr>
        <w:t xml:space="preserve"> at each lay</w:t>
      </w:r>
      <w:r w:rsidR="000A76A7">
        <w:rPr>
          <w:color w:val="FF6699"/>
        </w:rPr>
        <w:t>er</w:t>
      </w:r>
      <w:r w:rsidRPr="006E509C">
        <w:rPr>
          <w:color w:val="FF6699"/>
        </w:rPr>
        <w:t>.</w:t>
      </w:r>
      <w:r w:rsidR="000A76A7">
        <w:rPr>
          <w:color w:val="FF6699"/>
        </w:rPr>
        <w:t xml:space="preserve"> </w:t>
      </w:r>
    </w:p>
    <w:p w14:paraId="3DA6DCDF" w14:textId="4769D18C" w:rsidR="009D539D" w:rsidRDefault="000A76A7" w:rsidP="0075225A">
      <w:pPr>
        <w:pStyle w:val="SubStepAlpha"/>
        <w:numPr>
          <w:ilvl w:val="0"/>
          <w:numId w:val="0"/>
        </w:numPr>
        <w:ind w:left="720"/>
        <w:rPr>
          <w:color w:val="FF6699"/>
        </w:rPr>
      </w:pPr>
      <w:r>
        <w:rPr>
          <w:color w:val="FF6699"/>
        </w:rPr>
        <w:t>In Layers: the MAC address source is 0060.47CA.4DEE, the destination MAC address i</w:t>
      </w:r>
      <w:r w:rsidR="006E31C6">
        <w:rPr>
          <w:color w:val="FF6699"/>
        </w:rPr>
        <w:t xml:space="preserve">s 0001.96A9.401D. The source IP is 192.168.1.1 and destination IP is 192.168.1.254. </w:t>
      </w:r>
      <w:r w:rsidR="0011303F">
        <w:rPr>
          <w:color w:val="FF6699"/>
        </w:rPr>
        <w:t xml:space="preserve">The source port is 1028, destination is 80. </w:t>
      </w:r>
      <w:r w:rsidR="00F523BF" w:rsidRPr="006E509C">
        <w:rPr>
          <w:color w:val="FF6699"/>
        </w:rPr>
        <w:t xml:space="preserve"> </w:t>
      </w:r>
    </w:p>
    <w:p w14:paraId="10DA3522" w14:textId="616D869B" w:rsidR="0011303F" w:rsidRPr="006E509C" w:rsidRDefault="0011303F" w:rsidP="0075225A">
      <w:pPr>
        <w:pStyle w:val="SubStepAlpha"/>
        <w:numPr>
          <w:ilvl w:val="0"/>
          <w:numId w:val="0"/>
        </w:numPr>
        <w:ind w:left="720"/>
        <w:rPr>
          <w:color w:val="FF6699"/>
        </w:rPr>
      </w:pPr>
      <w:r>
        <w:rPr>
          <w:color w:val="FF6699"/>
        </w:rPr>
        <w:t xml:space="preserve">Out Layers are reversed to In Layers. </w:t>
      </w:r>
      <w:r w:rsidR="00B92956">
        <w:rPr>
          <w:color w:val="FF6699"/>
        </w:rPr>
        <w:t>This means that when the request is sent, the server becomes the sender and the client becomes the receiver.</w:t>
      </w:r>
    </w:p>
    <w:p w14:paraId="457426CF" w14:textId="77777777" w:rsidR="00AB5482" w:rsidRPr="006C60A8" w:rsidRDefault="00AB5482" w:rsidP="00B52121">
      <w:pPr>
        <w:pStyle w:val="SubStepAlpha"/>
        <w:rPr>
          <w:strike/>
          <w:shd w:val="clear" w:color="auto" w:fill="BFBFBF"/>
        </w:rPr>
      </w:pPr>
      <w:r w:rsidRPr="006C60A8">
        <w:rPr>
          <w:strike/>
        </w:rPr>
        <w:t xml:space="preserve">Click the </w:t>
      </w:r>
      <w:r w:rsidRPr="006C60A8">
        <w:rPr>
          <w:b/>
          <w:strike/>
        </w:rPr>
        <w:t>Outbound PDU Details</w:t>
      </w:r>
      <w:r w:rsidRPr="006C60A8">
        <w:rPr>
          <w:strike/>
        </w:rPr>
        <w:t xml:space="preserve"> tab. Scroll down to the </w:t>
      </w:r>
      <w:r w:rsidRPr="006C60A8">
        <w:rPr>
          <w:b/>
          <w:strike/>
        </w:rPr>
        <w:t>HTTP</w:t>
      </w:r>
      <w:r w:rsidRPr="006C60A8">
        <w:rPr>
          <w:strike/>
        </w:rPr>
        <w:t xml:space="preserve"> section. </w:t>
      </w:r>
    </w:p>
    <w:p w14:paraId="1401BE33" w14:textId="77777777" w:rsidR="00B17740" w:rsidRDefault="00AB5482" w:rsidP="00B17740">
      <w:pPr>
        <w:pStyle w:val="BodyTextL50"/>
      </w:pPr>
      <w:r>
        <w:t xml:space="preserve">What is the </w:t>
      </w:r>
      <w:r w:rsidR="002B0AC7">
        <w:t xml:space="preserve">first line in the </w:t>
      </w:r>
      <w:r>
        <w:t>HTTP message that display</w:t>
      </w:r>
      <w:r w:rsidR="00335F31">
        <w:t>s</w:t>
      </w:r>
      <w:r>
        <w:t xml:space="preserve">? </w:t>
      </w:r>
    </w:p>
    <w:p w14:paraId="4D99B3D7" w14:textId="2DF9F8D0" w:rsidR="00543D04" w:rsidRPr="006C60A8" w:rsidRDefault="006C60A8" w:rsidP="00543D04">
      <w:pPr>
        <w:pStyle w:val="SubStepAlpha"/>
        <w:numPr>
          <w:ilvl w:val="0"/>
          <w:numId w:val="0"/>
        </w:numPr>
        <w:ind w:left="720"/>
        <w:rPr>
          <w:color w:val="FF6699"/>
        </w:rPr>
      </w:pPr>
      <w:r w:rsidRPr="006C60A8">
        <w:rPr>
          <w:color w:val="FF6699"/>
        </w:rPr>
        <w:t>HTTP Data: Connection: close</w:t>
      </w:r>
    </w:p>
    <w:p w14:paraId="395884B0" w14:textId="7143ACB3" w:rsidR="00B17740" w:rsidRPr="00035CAD" w:rsidRDefault="00B17740" w:rsidP="00543D04">
      <w:pPr>
        <w:pStyle w:val="SubStepAlpha"/>
        <w:numPr>
          <w:ilvl w:val="0"/>
          <w:numId w:val="0"/>
        </w:numPr>
        <w:ind w:left="720"/>
        <w:rPr>
          <w:color w:val="FF6699"/>
        </w:rPr>
      </w:pPr>
      <w:r>
        <w:t xml:space="preserve">Click the last colored square </w:t>
      </w:r>
      <w:r w:rsidR="00335F31">
        <w:t xml:space="preserve">box </w:t>
      </w:r>
      <w:r>
        <w:t xml:space="preserve">under the </w:t>
      </w:r>
      <w:r>
        <w:rPr>
          <w:b/>
        </w:rPr>
        <w:t>Info</w:t>
      </w:r>
      <w:r>
        <w:t xml:space="preserve"> column. How many tabs are displayed with this event and why? </w:t>
      </w:r>
      <w:r w:rsidR="00537F65" w:rsidRPr="00035CAD">
        <w:rPr>
          <w:color w:val="FF6699"/>
        </w:rPr>
        <w:t xml:space="preserve">There are 5 tabs </w:t>
      </w:r>
      <w:r w:rsidR="00035CAD" w:rsidRPr="00035CAD">
        <w:rPr>
          <w:color w:val="FF6699"/>
        </w:rPr>
        <w:t>active in the last event in the Event List.</w:t>
      </w:r>
      <w:r w:rsidR="008E735C">
        <w:rPr>
          <w:color w:val="FF6699"/>
        </w:rPr>
        <w:t xml:space="preserve"> </w:t>
      </w:r>
      <w:r w:rsidR="000B06A0">
        <w:rPr>
          <w:color w:val="FF6699"/>
        </w:rPr>
        <w:t>These tabs are moving up through the Layer 1</w:t>
      </w:r>
      <w:r w:rsidR="00EB7443">
        <w:rPr>
          <w:color w:val="FF6699"/>
        </w:rPr>
        <w:t xml:space="preserve"> (Physical)</w:t>
      </w:r>
      <w:r w:rsidR="000B06A0">
        <w:rPr>
          <w:color w:val="FF6699"/>
        </w:rPr>
        <w:t xml:space="preserve"> -&gt; 2 -&gt; 3 -&gt; 4 -&gt; 7</w:t>
      </w:r>
      <w:r w:rsidR="00EB7443">
        <w:rPr>
          <w:color w:val="FF6699"/>
        </w:rPr>
        <w:t xml:space="preserve"> (Application</w:t>
      </w:r>
      <w:r w:rsidR="00A4575B">
        <w:rPr>
          <w:color w:val="FF6699"/>
        </w:rPr>
        <w:t xml:space="preserve">). </w:t>
      </w:r>
      <w:r w:rsidR="00A0455C">
        <w:rPr>
          <w:color w:val="FF6699"/>
        </w:rPr>
        <w:t xml:space="preserve">Each layer is handling different part of data, and </w:t>
      </w:r>
      <w:r w:rsidR="00A0455C">
        <w:rPr>
          <w:color w:val="FF6699"/>
        </w:rPr>
        <w:lastRenderedPageBreak/>
        <w:t xml:space="preserve">each active layer </w:t>
      </w:r>
      <w:r w:rsidR="009E2F59">
        <w:rPr>
          <w:color w:val="FF6699"/>
        </w:rPr>
        <w:t xml:space="preserve">is processing incoming packet. All rows in Out Layers column is grayed out </w:t>
      </w:r>
      <w:r w:rsidR="00C7724B">
        <w:rPr>
          <w:color w:val="FF6699"/>
        </w:rPr>
        <w:t>as the there is no outbound traffic at this point.</w:t>
      </w:r>
      <w:r w:rsidR="00C3714F">
        <w:rPr>
          <w:color w:val="FF6699"/>
        </w:rPr>
        <w:t xml:space="preserve"> </w:t>
      </w:r>
    </w:p>
    <w:p w14:paraId="2672415D" w14:textId="77777777" w:rsidR="00AB5482" w:rsidRPr="00F97E7D" w:rsidRDefault="008C6297" w:rsidP="008C6297">
      <w:pPr>
        <w:pStyle w:val="PartHead"/>
        <w:rPr>
          <w:strike/>
        </w:rPr>
      </w:pPr>
      <w:r w:rsidRPr="00F97E7D">
        <w:rPr>
          <w:strike/>
        </w:rPr>
        <w:t>Display Elements of the TCP/IP Protocol Suite</w:t>
      </w:r>
    </w:p>
    <w:p w14:paraId="084258D7" w14:textId="77777777" w:rsidR="008C6297" w:rsidRPr="00F97E7D" w:rsidRDefault="008C6297" w:rsidP="008C6297">
      <w:pPr>
        <w:pStyle w:val="BodyTextL25"/>
        <w:rPr>
          <w:strike/>
        </w:rPr>
      </w:pPr>
      <w:r w:rsidRPr="00F97E7D">
        <w:rPr>
          <w:strike/>
        </w:rPr>
        <w:t xml:space="preserve">In Part 2 of this </w:t>
      </w:r>
      <w:r w:rsidR="00E8131B" w:rsidRPr="00F97E7D">
        <w:rPr>
          <w:strike/>
        </w:rPr>
        <w:t>activity</w:t>
      </w:r>
      <w:r w:rsidRPr="00F97E7D">
        <w:rPr>
          <w:strike/>
        </w:rPr>
        <w:t xml:space="preserve">, you will use </w:t>
      </w:r>
      <w:r w:rsidR="00D10E37" w:rsidRPr="00F97E7D">
        <w:rPr>
          <w:strike/>
        </w:rPr>
        <w:t xml:space="preserve">the </w:t>
      </w:r>
      <w:r w:rsidRPr="00F97E7D">
        <w:rPr>
          <w:strike/>
        </w:rPr>
        <w:t xml:space="preserve">Packet Tracer Simulation mode to view and examine some of the other protocols </w:t>
      </w:r>
      <w:r w:rsidR="00D10E37" w:rsidRPr="00F97E7D">
        <w:rPr>
          <w:strike/>
        </w:rPr>
        <w:t>comprising of</w:t>
      </w:r>
      <w:r w:rsidRPr="00F97E7D">
        <w:rPr>
          <w:strike/>
        </w:rPr>
        <w:t xml:space="preserve"> the TCP/IP </w:t>
      </w:r>
      <w:r w:rsidR="00D10E37" w:rsidRPr="00F97E7D">
        <w:rPr>
          <w:strike/>
        </w:rPr>
        <w:t>s</w:t>
      </w:r>
      <w:r w:rsidRPr="00F97E7D">
        <w:rPr>
          <w:strike/>
        </w:rPr>
        <w:t>uite.</w:t>
      </w:r>
    </w:p>
    <w:p w14:paraId="7456F197" w14:textId="77777777" w:rsidR="008C6297" w:rsidRPr="000D51E2" w:rsidRDefault="008C6297" w:rsidP="008C6297">
      <w:pPr>
        <w:pStyle w:val="StepHead"/>
        <w:rPr>
          <w:strike/>
        </w:rPr>
      </w:pPr>
      <w:r w:rsidRPr="000D51E2">
        <w:rPr>
          <w:strike/>
        </w:rPr>
        <w:t>View Additional Events</w:t>
      </w:r>
    </w:p>
    <w:p w14:paraId="467F249E" w14:textId="77777777" w:rsidR="008C6297" w:rsidRPr="000D51E2" w:rsidRDefault="008C6297" w:rsidP="008C6297">
      <w:pPr>
        <w:pStyle w:val="SubStepAlpha"/>
        <w:rPr>
          <w:strike/>
        </w:rPr>
      </w:pPr>
      <w:r w:rsidRPr="000D51E2">
        <w:rPr>
          <w:strike/>
        </w:rPr>
        <w:t xml:space="preserve">Close any open PDU </w:t>
      </w:r>
      <w:r w:rsidR="00E05E53" w:rsidRPr="000D51E2">
        <w:rPr>
          <w:strike/>
        </w:rPr>
        <w:t>i</w:t>
      </w:r>
      <w:r w:rsidRPr="000D51E2">
        <w:rPr>
          <w:strike/>
        </w:rPr>
        <w:t xml:space="preserve">nformation </w:t>
      </w:r>
      <w:r w:rsidR="00D10E37" w:rsidRPr="000D51E2">
        <w:rPr>
          <w:strike/>
        </w:rPr>
        <w:t>windows</w:t>
      </w:r>
      <w:r w:rsidRPr="000D51E2">
        <w:rPr>
          <w:strike/>
        </w:rPr>
        <w:t>.</w:t>
      </w:r>
    </w:p>
    <w:p w14:paraId="16AC977E" w14:textId="77777777" w:rsidR="008C6297" w:rsidRPr="00A5453C" w:rsidRDefault="00D10E37" w:rsidP="008C6297">
      <w:pPr>
        <w:pStyle w:val="SubStepAlpha"/>
        <w:rPr>
          <w:strike/>
        </w:rPr>
      </w:pPr>
      <w:r w:rsidRPr="00A5453C">
        <w:rPr>
          <w:strike/>
        </w:rPr>
        <w:t>In the Event List Filters &gt; Visible Events section, c</w:t>
      </w:r>
      <w:r w:rsidR="008C6297" w:rsidRPr="00A5453C">
        <w:rPr>
          <w:strike/>
        </w:rPr>
        <w:t xml:space="preserve">lick </w:t>
      </w:r>
      <w:r w:rsidR="008C6297" w:rsidRPr="00A5453C">
        <w:rPr>
          <w:b/>
          <w:strike/>
        </w:rPr>
        <w:t>Show All</w:t>
      </w:r>
      <w:r w:rsidR="008C6297" w:rsidRPr="00A5453C">
        <w:rPr>
          <w:strike/>
        </w:rPr>
        <w:t>.</w:t>
      </w:r>
    </w:p>
    <w:p w14:paraId="763C8B4C" w14:textId="77777777" w:rsidR="008C6297" w:rsidRDefault="00EE77C6" w:rsidP="00EE77C6">
      <w:pPr>
        <w:pStyle w:val="BodyTextL50"/>
      </w:pPr>
      <w:r>
        <w:t>What additional Event Types are displayed?</w:t>
      </w:r>
    </w:p>
    <w:p w14:paraId="4B3341BA" w14:textId="7C9EC5B9" w:rsidR="009D539D" w:rsidRPr="003567F1" w:rsidRDefault="003567F1" w:rsidP="003567F1">
      <w:pPr>
        <w:pStyle w:val="BodyTextL50"/>
        <w:rPr>
          <w:color w:val="FF6699"/>
        </w:rPr>
      </w:pPr>
      <w:r w:rsidRPr="003567F1">
        <w:rPr>
          <w:color w:val="FF6699"/>
        </w:rPr>
        <w:t>DNS</w:t>
      </w:r>
      <w:r w:rsidR="00AE5C90">
        <w:rPr>
          <w:color w:val="FF6699"/>
        </w:rPr>
        <w:t xml:space="preserve"> (converts URL to an IP address)</w:t>
      </w:r>
      <w:r w:rsidRPr="003567F1">
        <w:rPr>
          <w:color w:val="FF6699"/>
        </w:rPr>
        <w:t>, ARP</w:t>
      </w:r>
      <w:r w:rsidR="00AE5C90">
        <w:rPr>
          <w:color w:val="FF6699"/>
        </w:rPr>
        <w:t xml:space="preserve"> (resolves MAC address)</w:t>
      </w:r>
      <w:r>
        <w:rPr>
          <w:color w:val="FF6699"/>
        </w:rPr>
        <w:t xml:space="preserve">, TCP </w:t>
      </w:r>
      <w:r w:rsidR="00B552E7">
        <w:rPr>
          <w:color w:val="FF6699"/>
        </w:rPr>
        <w:t xml:space="preserve">(manages communication) </w:t>
      </w:r>
      <w:r>
        <w:rPr>
          <w:color w:val="FF6699"/>
        </w:rPr>
        <w:t xml:space="preserve">and HTTP </w:t>
      </w:r>
      <w:r w:rsidR="00A5453C">
        <w:rPr>
          <w:color w:val="FF6699"/>
        </w:rPr>
        <w:t>which was displayed in previous view</w:t>
      </w:r>
    </w:p>
    <w:p w14:paraId="350A3ECE" w14:textId="77777777" w:rsidR="00EE77C6" w:rsidRPr="00A5453C" w:rsidRDefault="00EE77C6" w:rsidP="00EE77C6">
      <w:pPr>
        <w:pStyle w:val="BodyTextL50"/>
        <w:rPr>
          <w:strike/>
        </w:rPr>
      </w:pPr>
      <w:r w:rsidRPr="00A5453C">
        <w:rPr>
          <w:strike/>
        </w:rPr>
        <w:t xml:space="preserve">These extra entries play various roles within the TCP/IP suite. If </w:t>
      </w:r>
      <w:r w:rsidR="008A18DF" w:rsidRPr="00A5453C">
        <w:rPr>
          <w:strike/>
        </w:rPr>
        <w:t>the Address Resolution Protocol (</w:t>
      </w:r>
      <w:r w:rsidRPr="00A5453C">
        <w:rPr>
          <w:strike/>
        </w:rPr>
        <w:t>ARP</w:t>
      </w:r>
      <w:r w:rsidR="008A18DF" w:rsidRPr="00A5453C">
        <w:rPr>
          <w:strike/>
        </w:rPr>
        <w:t>)</w:t>
      </w:r>
      <w:r w:rsidRPr="00A5453C">
        <w:rPr>
          <w:strike/>
        </w:rPr>
        <w:t xml:space="preserve"> is listed</w:t>
      </w:r>
      <w:r w:rsidR="00827D8A" w:rsidRPr="00A5453C">
        <w:rPr>
          <w:strike/>
        </w:rPr>
        <w:t>,</w:t>
      </w:r>
      <w:r w:rsidRPr="00A5453C">
        <w:rPr>
          <w:strike/>
        </w:rPr>
        <w:t xml:space="preserve"> it </w:t>
      </w:r>
      <w:r w:rsidR="008A18DF" w:rsidRPr="00A5453C">
        <w:rPr>
          <w:strike/>
        </w:rPr>
        <w:t xml:space="preserve">searches </w:t>
      </w:r>
      <w:r w:rsidRPr="00A5453C">
        <w:rPr>
          <w:strike/>
        </w:rPr>
        <w:t>MAC addresses</w:t>
      </w:r>
      <w:r w:rsidR="008A18DF" w:rsidRPr="00A5453C">
        <w:rPr>
          <w:strike/>
        </w:rPr>
        <w:t>.</w:t>
      </w:r>
      <w:r w:rsidRPr="00A5453C">
        <w:rPr>
          <w:strike/>
        </w:rPr>
        <w:t xml:space="preserve"> DNS is responsible for converting a name (</w:t>
      </w:r>
      <w:r w:rsidR="008A18DF" w:rsidRPr="00A5453C">
        <w:rPr>
          <w:strike/>
        </w:rPr>
        <w:t>for example,</w:t>
      </w:r>
      <w:r w:rsidRPr="00A5453C">
        <w:rPr>
          <w:strike/>
        </w:rPr>
        <w:t xml:space="preserve"> </w:t>
      </w:r>
      <w:r w:rsidRPr="00A5453C">
        <w:rPr>
          <w:b/>
          <w:strike/>
        </w:rPr>
        <w:t>www.osi.local</w:t>
      </w:r>
      <w:r w:rsidRPr="00A5453C">
        <w:rPr>
          <w:strike/>
        </w:rPr>
        <w:t>) to an IP address</w:t>
      </w:r>
      <w:r w:rsidR="00827D8A" w:rsidRPr="00A5453C">
        <w:rPr>
          <w:strike/>
        </w:rPr>
        <w:t>.</w:t>
      </w:r>
      <w:r w:rsidRPr="00A5453C">
        <w:rPr>
          <w:strike/>
        </w:rPr>
        <w:t xml:space="preserve"> </w:t>
      </w:r>
      <w:r w:rsidR="00827D8A" w:rsidRPr="00A5453C">
        <w:rPr>
          <w:strike/>
        </w:rPr>
        <w:t>T</w:t>
      </w:r>
      <w:r w:rsidR="00636603" w:rsidRPr="00A5453C">
        <w:rPr>
          <w:strike/>
        </w:rPr>
        <w:t xml:space="preserve">he additional </w:t>
      </w:r>
      <w:r w:rsidRPr="00A5453C">
        <w:rPr>
          <w:strike/>
        </w:rPr>
        <w:t>TCP</w:t>
      </w:r>
      <w:r w:rsidR="00636603" w:rsidRPr="00A5453C">
        <w:rPr>
          <w:strike/>
        </w:rPr>
        <w:t xml:space="preserve"> events are</w:t>
      </w:r>
      <w:r w:rsidRPr="00A5453C">
        <w:rPr>
          <w:strike/>
        </w:rPr>
        <w:t xml:space="preserve"> responsible for connecting, agreeing on communication pa</w:t>
      </w:r>
      <w:r w:rsidR="00E1703E" w:rsidRPr="00A5453C">
        <w:rPr>
          <w:strike/>
        </w:rPr>
        <w:t>rameters</w:t>
      </w:r>
      <w:r w:rsidR="008A18DF" w:rsidRPr="00A5453C">
        <w:rPr>
          <w:strike/>
        </w:rPr>
        <w:t>,</w:t>
      </w:r>
      <w:r w:rsidR="00E1703E" w:rsidRPr="00A5453C">
        <w:rPr>
          <w:strike/>
        </w:rPr>
        <w:t xml:space="preserve"> and disconnecting the communications sessions between the </w:t>
      </w:r>
      <w:r w:rsidRPr="00A5453C">
        <w:rPr>
          <w:strike/>
        </w:rPr>
        <w:t>device</w:t>
      </w:r>
      <w:r w:rsidR="00E1703E" w:rsidRPr="00A5453C">
        <w:rPr>
          <w:strike/>
        </w:rPr>
        <w:t>s</w:t>
      </w:r>
      <w:r w:rsidRPr="00A5453C">
        <w:rPr>
          <w:strike/>
        </w:rPr>
        <w:t xml:space="preserve">. These protocols have been mentioned </w:t>
      </w:r>
      <w:r w:rsidR="002B0AC7" w:rsidRPr="00A5453C">
        <w:rPr>
          <w:strike/>
        </w:rPr>
        <w:t>previously</w:t>
      </w:r>
      <w:r w:rsidRPr="00A5453C">
        <w:rPr>
          <w:strike/>
        </w:rPr>
        <w:t xml:space="preserve"> and will be further discussed as the course progresses. Currently there are over 35 possible protocols (event types) available for capture within Packet Tracer.</w:t>
      </w:r>
    </w:p>
    <w:p w14:paraId="651829D8" w14:textId="77777777" w:rsidR="00856191" w:rsidRPr="00C36230" w:rsidRDefault="00856191" w:rsidP="002B0AC7">
      <w:pPr>
        <w:pStyle w:val="SubStepAlpha"/>
        <w:rPr>
          <w:strike/>
        </w:rPr>
      </w:pPr>
      <w:r w:rsidRPr="00C36230">
        <w:rPr>
          <w:strike/>
        </w:rPr>
        <w:t xml:space="preserve">Click the first DNS event </w:t>
      </w:r>
      <w:r w:rsidR="008A18DF" w:rsidRPr="00C36230">
        <w:rPr>
          <w:strike/>
        </w:rPr>
        <w:t xml:space="preserve">in </w:t>
      </w:r>
      <w:r w:rsidRPr="00C36230">
        <w:rPr>
          <w:strike/>
        </w:rPr>
        <w:t xml:space="preserve">the </w:t>
      </w:r>
      <w:r w:rsidRPr="00C36230">
        <w:rPr>
          <w:b/>
          <w:strike/>
        </w:rPr>
        <w:t>Info</w:t>
      </w:r>
      <w:r w:rsidRPr="00C36230">
        <w:rPr>
          <w:strike/>
        </w:rPr>
        <w:t xml:space="preserve"> column.</w:t>
      </w:r>
      <w:r w:rsidR="002B0AC7" w:rsidRPr="00C36230">
        <w:rPr>
          <w:strike/>
        </w:rPr>
        <w:t xml:space="preserve"> Explore the </w:t>
      </w:r>
      <w:r w:rsidR="002B0AC7" w:rsidRPr="00C36230">
        <w:rPr>
          <w:b/>
          <w:strike/>
        </w:rPr>
        <w:t>OSI Model</w:t>
      </w:r>
      <w:r w:rsidR="002B0AC7" w:rsidRPr="00C36230">
        <w:rPr>
          <w:strike/>
        </w:rPr>
        <w:t xml:space="preserve"> and </w:t>
      </w:r>
      <w:r w:rsidR="002B0AC7" w:rsidRPr="00C36230">
        <w:rPr>
          <w:b/>
          <w:strike/>
        </w:rPr>
        <w:t>PDU Detail</w:t>
      </w:r>
      <w:r w:rsidR="00636603" w:rsidRPr="00C36230">
        <w:rPr>
          <w:strike/>
        </w:rPr>
        <w:t xml:space="preserve"> tabs and note the encapsulation process. As you look at the </w:t>
      </w:r>
      <w:r w:rsidR="00636603" w:rsidRPr="00C36230">
        <w:rPr>
          <w:b/>
          <w:strike/>
        </w:rPr>
        <w:t>OSI Model</w:t>
      </w:r>
      <w:r w:rsidR="00636603" w:rsidRPr="00C36230">
        <w:rPr>
          <w:strike/>
        </w:rPr>
        <w:t xml:space="preserve"> tab with </w:t>
      </w:r>
      <w:r w:rsidR="00636603" w:rsidRPr="00C36230">
        <w:rPr>
          <w:b/>
          <w:strike/>
        </w:rPr>
        <w:t>Layer 7</w:t>
      </w:r>
      <w:r w:rsidR="00636603" w:rsidRPr="00C36230">
        <w:rPr>
          <w:strike/>
        </w:rPr>
        <w:t xml:space="preserve"> highlighted</w:t>
      </w:r>
      <w:r w:rsidR="00827D8A" w:rsidRPr="00C36230">
        <w:rPr>
          <w:strike/>
        </w:rPr>
        <w:t>,</w:t>
      </w:r>
      <w:r w:rsidR="00636603" w:rsidRPr="00C36230">
        <w:rPr>
          <w:strike/>
        </w:rPr>
        <w:t xml:space="preserve"> a description of what is occurring is listed directly below the </w:t>
      </w:r>
      <w:r w:rsidR="00636603" w:rsidRPr="00C36230">
        <w:rPr>
          <w:b/>
          <w:strike/>
        </w:rPr>
        <w:t>In Layers</w:t>
      </w:r>
      <w:r w:rsidR="00636603" w:rsidRPr="00C36230">
        <w:rPr>
          <w:strike/>
        </w:rPr>
        <w:t xml:space="preserve"> and </w:t>
      </w:r>
      <w:r w:rsidR="00636603" w:rsidRPr="00C36230">
        <w:rPr>
          <w:b/>
          <w:strike/>
        </w:rPr>
        <w:t>Out Layers</w:t>
      </w:r>
      <w:r w:rsidR="00636603" w:rsidRPr="00C36230">
        <w:rPr>
          <w:strike/>
        </w:rPr>
        <w:t xml:space="preserve"> (</w:t>
      </w:r>
      <w:r w:rsidR="008A18DF" w:rsidRPr="00C36230">
        <w:rPr>
          <w:strike/>
        </w:rPr>
        <w:t>“</w:t>
      </w:r>
      <w:r w:rsidR="002B0AC7" w:rsidRPr="00C36230">
        <w:rPr>
          <w:strike/>
        </w:rPr>
        <w:t>1. The DNS client sends a DNS query to the DNS server.</w:t>
      </w:r>
      <w:r w:rsidR="008A18DF" w:rsidRPr="00C36230">
        <w:rPr>
          <w:strike/>
        </w:rPr>
        <w:t>”</w:t>
      </w:r>
      <w:r w:rsidR="00636603" w:rsidRPr="00C36230">
        <w:rPr>
          <w:strike/>
        </w:rPr>
        <w:t>).</w:t>
      </w:r>
      <w:r w:rsidR="00E1703E" w:rsidRPr="00C36230">
        <w:rPr>
          <w:strike/>
        </w:rPr>
        <w:t xml:space="preserve"> This is very useful information to help understand what is occurring during the communication process.</w:t>
      </w:r>
    </w:p>
    <w:p w14:paraId="6B0A2878" w14:textId="77777777" w:rsidR="009B40F4" w:rsidRDefault="00856191" w:rsidP="00A3186E">
      <w:pPr>
        <w:pStyle w:val="SubStepAlpha"/>
      </w:pPr>
      <w:r w:rsidRPr="005E1533">
        <w:rPr>
          <w:strike/>
        </w:rPr>
        <w:t xml:space="preserve">Click the </w:t>
      </w:r>
      <w:r w:rsidRPr="005E1533">
        <w:rPr>
          <w:b/>
          <w:strike/>
        </w:rPr>
        <w:t xml:space="preserve">Outbound PDU Details </w:t>
      </w:r>
      <w:r w:rsidRPr="005E1533">
        <w:rPr>
          <w:strike/>
        </w:rPr>
        <w:t>tab.</w:t>
      </w:r>
      <w:r>
        <w:t xml:space="preserve"> What information is listed </w:t>
      </w:r>
      <w:r w:rsidR="00C709F4">
        <w:t xml:space="preserve">in </w:t>
      </w:r>
      <w:r>
        <w:t xml:space="preserve">the </w:t>
      </w:r>
      <w:r w:rsidRPr="00EE28F9">
        <w:rPr>
          <w:b/>
        </w:rPr>
        <w:t>NAME</w:t>
      </w:r>
      <w:r>
        <w:t>: in the DNS QUERY section?</w:t>
      </w:r>
    </w:p>
    <w:p w14:paraId="7FBF7E19" w14:textId="70067ED6" w:rsidR="00856191" w:rsidRPr="00456182" w:rsidRDefault="00CC3C41" w:rsidP="009B40F4">
      <w:pPr>
        <w:pStyle w:val="SubStepAlpha"/>
        <w:numPr>
          <w:ilvl w:val="0"/>
          <w:numId w:val="0"/>
        </w:numPr>
        <w:ind w:left="720"/>
        <w:rPr>
          <w:color w:val="FF6699"/>
        </w:rPr>
      </w:pPr>
      <w:hyperlink r:id="rId11" w:history="1">
        <w:r w:rsidR="00456182" w:rsidRPr="00243683">
          <w:rPr>
            <w:rStyle w:val="Hyperlink"/>
          </w:rPr>
          <w:t>www.osi.local</w:t>
        </w:r>
      </w:hyperlink>
      <w:r w:rsidR="00456182">
        <w:rPr>
          <w:color w:val="FF6699"/>
        </w:rPr>
        <w:t>, the URL that we have entered in the Web Browser</w:t>
      </w:r>
    </w:p>
    <w:p w14:paraId="705584AF" w14:textId="77777777" w:rsidR="009B40F4" w:rsidRDefault="00856191" w:rsidP="00856191">
      <w:pPr>
        <w:pStyle w:val="SubStepAlpha"/>
      </w:pPr>
      <w:r w:rsidRPr="005E1533">
        <w:rPr>
          <w:strike/>
        </w:rPr>
        <w:t xml:space="preserve">Click the last DNS </w:t>
      </w:r>
      <w:r w:rsidRPr="005E1533">
        <w:rPr>
          <w:b/>
          <w:strike/>
        </w:rPr>
        <w:t>Info</w:t>
      </w:r>
      <w:r w:rsidRPr="005E1533">
        <w:rPr>
          <w:strike/>
        </w:rPr>
        <w:t xml:space="preserve"> colored square </w:t>
      </w:r>
      <w:r w:rsidR="0074074B" w:rsidRPr="005E1533">
        <w:rPr>
          <w:strike/>
        </w:rPr>
        <w:t>box</w:t>
      </w:r>
      <w:r w:rsidRPr="005E1533">
        <w:rPr>
          <w:strike/>
        </w:rPr>
        <w:t xml:space="preserve"> in the</w:t>
      </w:r>
      <w:r w:rsidR="00636603" w:rsidRPr="005E1533">
        <w:rPr>
          <w:strike/>
        </w:rPr>
        <w:t xml:space="preserve"> event</w:t>
      </w:r>
      <w:r w:rsidRPr="005E1533">
        <w:rPr>
          <w:strike/>
        </w:rPr>
        <w:t xml:space="preserve"> list.</w:t>
      </w:r>
      <w:r>
        <w:t xml:space="preserve"> Which device is displayed?</w:t>
      </w:r>
    </w:p>
    <w:p w14:paraId="1BD0144E" w14:textId="5C39C2E9" w:rsidR="00856191" w:rsidRPr="00E91C87" w:rsidRDefault="00E91C87" w:rsidP="009B40F4">
      <w:pPr>
        <w:pStyle w:val="SubStepAlpha"/>
        <w:numPr>
          <w:ilvl w:val="0"/>
          <w:numId w:val="0"/>
        </w:numPr>
        <w:ind w:left="720"/>
        <w:rPr>
          <w:color w:val="FF6699"/>
        </w:rPr>
      </w:pPr>
      <w:r w:rsidRPr="00E91C87">
        <w:rPr>
          <w:color w:val="FF6699"/>
        </w:rPr>
        <w:t>Web Client</w:t>
      </w:r>
    </w:p>
    <w:p w14:paraId="18A7A903" w14:textId="77777777" w:rsidR="009B40F4" w:rsidRDefault="00856191" w:rsidP="00856191">
      <w:pPr>
        <w:pStyle w:val="BodyTextL50"/>
      </w:pPr>
      <w:r>
        <w:t xml:space="preserve">What is the value listed next to </w:t>
      </w:r>
      <w:r w:rsidRPr="00EE28F9">
        <w:rPr>
          <w:b/>
        </w:rPr>
        <w:t>ADDRESS</w:t>
      </w:r>
      <w:r>
        <w:t xml:space="preserve">: </w:t>
      </w:r>
      <w:r w:rsidR="00C709F4">
        <w:t>in</w:t>
      </w:r>
      <w:r>
        <w:t xml:space="preserve"> the DNS ANSWER section of the </w:t>
      </w:r>
      <w:r>
        <w:rPr>
          <w:b/>
        </w:rPr>
        <w:t>Inbound PDU Details</w:t>
      </w:r>
      <w:r>
        <w:t xml:space="preserve">? </w:t>
      </w:r>
    </w:p>
    <w:p w14:paraId="730BA62A" w14:textId="637DA42C" w:rsidR="00856191" w:rsidRPr="003B7CED" w:rsidRDefault="003B7CED" w:rsidP="00856191">
      <w:pPr>
        <w:pStyle w:val="BodyTextL50"/>
        <w:rPr>
          <w:color w:val="FF6699"/>
        </w:rPr>
      </w:pPr>
      <w:r w:rsidRPr="003B7CED">
        <w:rPr>
          <w:color w:val="FF6699"/>
        </w:rPr>
        <w:t>IP: 192.168.1.254</w:t>
      </w:r>
    </w:p>
    <w:p w14:paraId="20F27D70" w14:textId="77777777" w:rsidR="009B40F4" w:rsidRPr="009B40F4" w:rsidRDefault="008B0751" w:rsidP="008B0751">
      <w:pPr>
        <w:pStyle w:val="SubStepAlpha"/>
        <w:rPr>
          <w:shd w:val="clear" w:color="auto" w:fill="BFBFBF"/>
        </w:rPr>
      </w:pPr>
      <w:r>
        <w:t xml:space="preserve">Find the first </w:t>
      </w:r>
      <w:r w:rsidRPr="008B0751">
        <w:rPr>
          <w:b/>
        </w:rPr>
        <w:t>HTTP</w:t>
      </w:r>
      <w:r w:rsidR="00E1703E">
        <w:t xml:space="preserve"> event in the list</w:t>
      </w:r>
      <w:r w:rsidR="00642863">
        <w:t xml:space="preserve"> and</w:t>
      </w:r>
      <w:r w:rsidR="00E1703E">
        <w:t xml:space="preserve"> c</w:t>
      </w:r>
      <w:r>
        <w:t xml:space="preserve">lick the colored square </w:t>
      </w:r>
      <w:r w:rsidR="00C709F4">
        <w:t xml:space="preserve">box </w:t>
      </w:r>
      <w:r>
        <w:t xml:space="preserve">of the </w:t>
      </w:r>
      <w:r w:rsidRPr="008B0751">
        <w:rPr>
          <w:b/>
        </w:rPr>
        <w:t>TCP</w:t>
      </w:r>
      <w:r w:rsidR="00E1703E">
        <w:t xml:space="preserve"> event immediately following this</w:t>
      </w:r>
      <w:r>
        <w:t xml:space="preserve"> event. Highlight </w:t>
      </w:r>
      <w:r w:rsidRPr="00EE28F9">
        <w:rPr>
          <w:b/>
        </w:rPr>
        <w:t>Layer 4</w:t>
      </w:r>
      <w:r>
        <w:t xml:space="preserve"> </w:t>
      </w:r>
      <w:r w:rsidR="00642863">
        <w:t xml:space="preserve">in </w:t>
      </w:r>
      <w:r>
        <w:t xml:space="preserve">the </w:t>
      </w:r>
      <w:r>
        <w:rPr>
          <w:b/>
        </w:rPr>
        <w:t>OSI Model</w:t>
      </w:r>
      <w:r>
        <w:t xml:space="preserve"> tab. In the numbered list directly below the </w:t>
      </w:r>
      <w:r>
        <w:rPr>
          <w:b/>
        </w:rPr>
        <w:t>In Layers</w:t>
      </w:r>
      <w:r>
        <w:t xml:space="preserve"> and </w:t>
      </w:r>
      <w:r>
        <w:rPr>
          <w:b/>
        </w:rPr>
        <w:t>Out Layers</w:t>
      </w:r>
      <w:r w:rsidR="00C709F4">
        <w:t>,</w:t>
      </w:r>
      <w:r>
        <w:t xml:space="preserve"> what is the information displayed under items 4 and 5? </w:t>
      </w:r>
    </w:p>
    <w:p w14:paraId="11C305FC" w14:textId="6FA3CE57" w:rsidR="008B0751" w:rsidRPr="0049542D" w:rsidRDefault="0049542D" w:rsidP="0049542D">
      <w:pPr>
        <w:pStyle w:val="SubStepAlpha"/>
        <w:numPr>
          <w:ilvl w:val="0"/>
          <w:numId w:val="0"/>
        </w:numPr>
        <w:ind w:left="1080" w:hanging="360"/>
        <w:rPr>
          <w:color w:val="FF6699"/>
        </w:rPr>
      </w:pPr>
      <w:r w:rsidRPr="0049542D">
        <w:rPr>
          <w:color w:val="FF6699"/>
        </w:rPr>
        <w:t>4. The TCP connection is successful</w:t>
      </w:r>
    </w:p>
    <w:p w14:paraId="3174A4E1" w14:textId="30741058" w:rsidR="0049542D" w:rsidRPr="0049542D" w:rsidRDefault="0049542D" w:rsidP="0049542D">
      <w:pPr>
        <w:pStyle w:val="SubStepAlpha"/>
        <w:numPr>
          <w:ilvl w:val="0"/>
          <w:numId w:val="0"/>
        </w:numPr>
        <w:ind w:left="1080" w:hanging="360"/>
        <w:rPr>
          <w:color w:val="FF6699"/>
        </w:rPr>
      </w:pPr>
      <w:r w:rsidRPr="0049542D">
        <w:rPr>
          <w:color w:val="FF6699"/>
        </w:rPr>
        <w:t>5. The device sets the connection state to ESTAVLISHED</w:t>
      </w:r>
    </w:p>
    <w:p w14:paraId="01C9554A" w14:textId="77777777" w:rsidR="008B0751" w:rsidRPr="0049542D" w:rsidRDefault="00835327" w:rsidP="008B0751">
      <w:pPr>
        <w:pStyle w:val="BodyTextL50"/>
        <w:rPr>
          <w:strike/>
        </w:rPr>
      </w:pPr>
      <w:r w:rsidRPr="0049542D">
        <w:rPr>
          <w:strike/>
        </w:rPr>
        <w:t xml:space="preserve">TCP </w:t>
      </w:r>
      <w:r w:rsidR="00976F41" w:rsidRPr="0049542D">
        <w:rPr>
          <w:strike/>
        </w:rPr>
        <w:t>manages the</w:t>
      </w:r>
      <w:r w:rsidRPr="0049542D">
        <w:rPr>
          <w:strike/>
        </w:rPr>
        <w:t xml:space="preserve"> </w:t>
      </w:r>
      <w:r w:rsidR="00E8131B" w:rsidRPr="0049542D">
        <w:rPr>
          <w:strike/>
        </w:rPr>
        <w:t xml:space="preserve">connecting and disconnecting </w:t>
      </w:r>
      <w:r w:rsidR="00976F41" w:rsidRPr="0049542D">
        <w:rPr>
          <w:strike/>
        </w:rPr>
        <w:t>of</w:t>
      </w:r>
      <w:r w:rsidR="00E8131B" w:rsidRPr="0049542D">
        <w:rPr>
          <w:strike/>
        </w:rPr>
        <w:t xml:space="preserve"> </w:t>
      </w:r>
      <w:r w:rsidRPr="0049542D">
        <w:rPr>
          <w:strike/>
        </w:rPr>
        <w:t xml:space="preserve">the communications channel </w:t>
      </w:r>
      <w:r w:rsidR="00E8131B" w:rsidRPr="0049542D">
        <w:rPr>
          <w:strike/>
        </w:rPr>
        <w:t>along with other responsibilities. This particular event shows that the communication channel has been ESTABLISHED.</w:t>
      </w:r>
    </w:p>
    <w:p w14:paraId="23D9A8F7" w14:textId="77777777" w:rsidR="00E8131B" w:rsidRDefault="00E8131B" w:rsidP="00E8131B">
      <w:pPr>
        <w:pStyle w:val="SubStepAlpha"/>
      </w:pPr>
      <w:r w:rsidRPr="004605EE">
        <w:rPr>
          <w:strike/>
        </w:rPr>
        <w:t>Click the last TCP event.</w:t>
      </w:r>
      <w:r w:rsidR="00AC7CE7" w:rsidRPr="004605EE">
        <w:rPr>
          <w:strike/>
        </w:rPr>
        <w:t xml:space="preserve"> Highlight Layer 4 </w:t>
      </w:r>
      <w:r w:rsidR="00642863" w:rsidRPr="004605EE">
        <w:rPr>
          <w:strike/>
        </w:rPr>
        <w:t xml:space="preserve">in </w:t>
      </w:r>
      <w:r w:rsidR="00AC7CE7" w:rsidRPr="004605EE">
        <w:rPr>
          <w:strike/>
        </w:rPr>
        <w:t xml:space="preserve">the </w:t>
      </w:r>
      <w:r w:rsidR="00AC7CE7" w:rsidRPr="004605EE">
        <w:rPr>
          <w:b/>
          <w:strike/>
        </w:rPr>
        <w:t>OSI Model</w:t>
      </w:r>
      <w:r w:rsidR="00AC7CE7" w:rsidRPr="004605EE">
        <w:rPr>
          <w:strike/>
        </w:rPr>
        <w:t xml:space="preserve"> tab. Examine the steps listed directly below </w:t>
      </w:r>
      <w:r w:rsidR="00AC7CE7" w:rsidRPr="004605EE">
        <w:rPr>
          <w:b/>
          <w:strike/>
        </w:rPr>
        <w:t xml:space="preserve">In Layers </w:t>
      </w:r>
      <w:r w:rsidR="00AC7CE7" w:rsidRPr="004605EE">
        <w:rPr>
          <w:strike/>
        </w:rPr>
        <w:t xml:space="preserve">and </w:t>
      </w:r>
      <w:r w:rsidR="00AC7CE7" w:rsidRPr="004605EE">
        <w:rPr>
          <w:b/>
          <w:strike/>
        </w:rPr>
        <w:t>Out Layers</w:t>
      </w:r>
      <w:r w:rsidR="00AC7CE7" w:rsidRPr="004605EE">
        <w:rPr>
          <w:strike/>
        </w:rPr>
        <w:t>.</w:t>
      </w:r>
      <w:r>
        <w:t xml:space="preserve"> What is the purpose of this event</w:t>
      </w:r>
      <w:r w:rsidR="00827D8A">
        <w:t>,</w:t>
      </w:r>
      <w:r>
        <w:t xml:space="preserve"> based on the information provided</w:t>
      </w:r>
      <w:r w:rsidR="00AC7CE7">
        <w:t xml:space="preserve"> in the last item in the list (should be item 4)</w:t>
      </w:r>
      <w:r>
        <w:t>?</w:t>
      </w:r>
    </w:p>
    <w:p w14:paraId="7033BE3B" w14:textId="0C52B0FF" w:rsidR="009D539D" w:rsidRPr="00AD7686" w:rsidRDefault="00CC1AA9" w:rsidP="009D539D">
      <w:pPr>
        <w:pStyle w:val="SubStepAlpha"/>
        <w:numPr>
          <w:ilvl w:val="0"/>
          <w:numId w:val="0"/>
        </w:numPr>
        <w:ind w:left="720"/>
        <w:rPr>
          <w:color w:val="FF6699"/>
        </w:rPr>
      </w:pPr>
      <w:r w:rsidRPr="00AD7686">
        <w:rPr>
          <w:color w:val="FF6699"/>
        </w:rPr>
        <w:t xml:space="preserve">The purpose of the last TCP event is to </w:t>
      </w:r>
      <w:r w:rsidR="000333EC" w:rsidRPr="00AD7686">
        <w:rPr>
          <w:color w:val="FF6699"/>
        </w:rPr>
        <w:t xml:space="preserve">show that the device received TCP Reset segment. </w:t>
      </w:r>
      <w:r w:rsidR="00F65D3D" w:rsidRPr="00AD7686">
        <w:rPr>
          <w:color w:val="FF6699"/>
        </w:rPr>
        <w:t>It tell</w:t>
      </w:r>
      <w:r w:rsidR="00AD7686">
        <w:rPr>
          <w:color w:val="FF6699"/>
        </w:rPr>
        <w:t>s</w:t>
      </w:r>
      <w:r w:rsidR="00F65D3D" w:rsidRPr="00AD7686">
        <w:rPr>
          <w:color w:val="FF6699"/>
        </w:rPr>
        <w:t xml:space="preserve"> us that the connection to 192.168.1.1 on port 1027 has been closed. </w:t>
      </w:r>
      <w:r w:rsidR="00AD7686" w:rsidRPr="00AD7686">
        <w:rPr>
          <w:color w:val="FF6699"/>
        </w:rPr>
        <w:t>This results in the connection state to be “CLOSED”, which means that no further communication can happen over this connection.</w:t>
      </w:r>
    </w:p>
    <w:p w14:paraId="0C15DE9D" w14:textId="77777777" w:rsidR="009D677D" w:rsidRDefault="009D677D" w:rsidP="009D677D">
      <w:pPr>
        <w:pStyle w:val="LabSection"/>
      </w:pPr>
      <w:r>
        <w:lastRenderedPageBreak/>
        <w:t>Challenge</w:t>
      </w:r>
    </w:p>
    <w:p w14:paraId="3E09E635" w14:textId="77777777" w:rsidR="009D677D" w:rsidRDefault="009D677D" w:rsidP="009D677D">
      <w:pPr>
        <w:pStyle w:val="BodyTextL25"/>
      </w:pPr>
      <w:r>
        <w:t>This simulation provided an example of a web session between a client and a server on a local area network</w:t>
      </w:r>
      <w:r w:rsidR="00BB6CF7">
        <w:t xml:space="preserve"> (LAN)</w:t>
      </w:r>
      <w:r>
        <w:t>. The client makes requests to specific services running on the server. The server must be set up to listen on specific ports for a client request.</w:t>
      </w:r>
      <w:r w:rsidR="009E2B5D">
        <w:t xml:space="preserve"> </w:t>
      </w:r>
      <w:r w:rsidR="00835327">
        <w:t xml:space="preserve">(Hint: Look at </w:t>
      </w:r>
      <w:r w:rsidR="00EC4151">
        <w:t>L</w:t>
      </w:r>
      <w:r w:rsidR="00835327">
        <w:t xml:space="preserve">ayer 4 </w:t>
      </w:r>
      <w:r w:rsidR="00BB6CF7">
        <w:t>in</w:t>
      </w:r>
      <w:r w:rsidR="00835327">
        <w:t xml:space="preserve"> the </w:t>
      </w:r>
      <w:r w:rsidR="00835327">
        <w:rPr>
          <w:b/>
        </w:rPr>
        <w:t>OSI Model</w:t>
      </w:r>
      <w:r w:rsidR="00835327">
        <w:t xml:space="preserve"> tab for port information.)</w:t>
      </w:r>
    </w:p>
    <w:p w14:paraId="1CD1496F" w14:textId="77777777" w:rsidR="009E2B5D" w:rsidRDefault="009D677D" w:rsidP="009E2B5D">
      <w:pPr>
        <w:pStyle w:val="BodyTextL25"/>
      </w:pPr>
      <w:r>
        <w:t>Based on the information that was inspected during the Packet Tracer capture</w:t>
      </w:r>
      <w:r w:rsidR="00827D8A">
        <w:t>,</w:t>
      </w:r>
      <w:r>
        <w:t xml:space="preserve"> what port number is the </w:t>
      </w:r>
      <w:r>
        <w:rPr>
          <w:b/>
        </w:rPr>
        <w:t>Web Server</w:t>
      </w:r>
      <w:r>
        <w:t xml:space="preserve"> listening on for the web request?</w:t>
      </w:r>
      <w:r w:rsidR="009E2B5D">
        <w:t xml:space="preserve"> </w:t>
      </w:r>
    </w:p>
    <w:p w14:paraId="23FAFA6C" w14:textId="0AB6614A" w:rsidR="009D539D" w:rsidRPr="00847D9F" w:rsidRDefault="00847D9F" w:rsidP="009E2B5D">
      <w:pPr>
        <w:pStyle w:val="BodyTextL25"/>
        <w:rPr>
          <w:color w:val="FF6699"/>
        </w:rPr>
      </w:pPr>
      <w:r w:rsidRPr="00847D9F">
        <w:rPr>
          <w:color w:val="FF6699"/>
        </w:rPr>
        <w:t>Web Server is listening on port number 80</w:t>
      </w:r>
      <w:r w:rsidR="006A07F1">
        <w:rPr>
          <w:color w:val="FF6699"/>
        </w:rPr>
        <w:t xml:space="preserve"> for web request</w:t>
      </w:r>
    </w:p>
    <w:p w14:paraId="51593EB1" w14:textId="77777777" w:rsidR="009D677D" w:rsidRDefault="009D677D" w:rsidP="009D677D">
      <w:pPr>
        <w:pStyle w:val="BodyTextL25"/>
        <w:rPr>
          <w:rStyle w:val="AnswerGray"/>
        </w:rPr>
      </w:pPr>
      <w:r>
        <w:t xml:space="preserve">What port is the </w:t>
      </w:r>
      <w:r>
        <w:rPr>
          <w:b/>
        </w:rPr>
        <w:t>Web Server</w:t>
      </w:r>
      <w:r>
        <w:t xml:space="preserve"> listening on for a DNS request? </w:t>
      </w:r>
    </w:p>
    <w:p w14:paraId="7075C532" w14:textId="7DE88C58" w:rsidR="005559D9" w:rsidRPr="006A07F1" w:rsidRDefault="00847D9F" w:rsidP="0063051D">
      <w:pPr>
        <w:pStyle w:val="BodyTextL25"/>
        <w:rPr>
          <w:color w:val="FF6699"/>
        </w:rPr>
      </w:pPr>
      <w:r w:rsidRPr="006A07F1">
        <w:rPr>
          <w:color w:val="FF6699"/>
        </w:rPr>
        <w:t xml:space="preserve">Web Server is listening </w:t>
      </w:r>
      <w:r w:rsidR="006A07F1" w:rsidRPr="006A07F1">
        <w:rPr>
          <w:color w:val="FF6699"/>
        </w:rPr>
        <w:t xml:space="preserve">on </w:t>
      </w:r>
      <w:r w:rsidR="0051249A">
        <w:rPr>
          <w:color w:val="FF6699"/>
        </w:rPr>
        <w:t xml:space="preserve">default </w:t>
      </w:r>
      <w:r w:rsidR="006A07F1" w:rsidRPr="006A07F1">
        <w:rPr>
          <w:color w:val="FF6699"/>
        </w:rPr>
        <w:t>port number 53 for DNS request</w:t>
      </w:r>
    </w:p>
    <w:p w14:paraId="711B07A5" w14:textId="77777777" w:rsidR="005559D9" w:rsidRDefault="005559D9" w:rsidP="005559D9">
      <w:pPr>
        <w:pStyle w:val="LabSection"/>
      </w:pPr>
      <w:r>
        <w:lastRenderedPageBreak/>
        <w:t>Suggested Scoring Rubric</w:t>
      </w:r>
    </w:p>
    <w:tbl>
      <w:tblPr>
        <w:tblW w:w="6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749"/>
        <w:gridCol w:w="1526"/>
        <w:gridCol w:w="1350"/>
        <w:gridCol w:w="1304"/>
      </w:tblGrid>
      <w:tr w:rsidR="001F4464" w14:paraId="24BD9BF2" w14:textId="77777777" w:rsidTr="001F4464">
        <w:trPr>
          <w:cantSplit/>
          <w:jc w:val="center"/>
        </w:trPr>
        <w:tc>
          <w:tcPr>
            <w:tcW w:w="27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5014824" w14:textId="77777777" w:rsidR="005559D9" w:rsidRDefault="005559D9" w:rsidP="00C113FC">
            <w:pPr>
              <w:pStyle w:val="TableHeading"/>
            </w:pPr>
            <w:r>
              <w:t>Activity Section</w:t>
            </w:r>
          </w:p>
        </w:tc>
        <w:tc>
          <w:tcPr>
            <w:tcW w:w="152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D396905" w14:textId="77777777" w:rsidR="005559D9" w:rsidRDefault="005559D9" w:rsidP="00C113FC">
            <w:pPr>
              <w:pStyle w:val="TableHeading"/>
            </w:pPr>
            <w:r>
              <w:t>Question Location</w:t>
            </w:r>
          </w:p>
        </w:tc>
        <w:tc>
          <w:tcPr>
            <w:tcW w:w="135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E7E936B" w14:textId="77777777" w:rsidR="005559D9" w:rsidRDefault="005559D9" w:rsidP="00C113FC">
            <w:pPr>
              <w:pStyle w:val="TableHeading"/>
            </w:pPr>
            <w:r>
              <w:t>Possible Points</w:t>
            </w:r>
          </w:p>
        </w:tc>
        <w:tc>
          <w:tcPr>
            <w:tcW w:w="130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8EA6F54" w14:textId="77777777" w:rsidR="005559D9" w:rsidRDefault="005559D9" w:rsidP="00C113FC">
            <w:pPr>
              <w:pStyle w:val="TableHeading"/>
            </w:pPr>
            <w:r>
              <w:t>Earned Points</w:t>
            </w:r>
          </w:p>
        </w:tc>
      </w:tr>
      <w:tr w:rsidR="001F4464" w14:paraId="5D3D2B76" w14:textId="77777777" w:rsidTr="001F4464">
        <w:trPr>
          <w:cantSplit/>
          <w:jc w:val="center"/>
        </w:trPr>
        <w:tc>
          <w:tcPr>
            <w:tcW w:w="2749" w:type="dxa"/>
            <w:vMerge w:val="restart"/>
            <w:shd w:val="clear" w:color="auto" w:fill="auto"/>
          </w:tcPr>
          <w:p w14:paraId="19144FC2" w14:textId="77777777" w:rsidR="005559D9" w:rsidRDefault="005559D9" w:rsidP="00C113FC">
            <w:pPr>
              <w:pStyle w:val="TableText"/>
            </w:pPr>
            <w:r w:rsidRPr="001B343B">
              <w:t>Part 1:</w:t>
            </w:r>
            <w:r w:rsidRPr="001B343B">
              <w:tab/>
            </w:r>
            <w:r>
              <w:t>Examine HTTP Web Traffic</w:t>
            </w:r>
          </w:p>
        </w:tc>
        <w:tc>
          <w:tcPr>
            <w:tcW w:w="1526" w:type="dxa"/>
            <w:shd w:val="clear" w:color="auto" w:fill="auto"/>
            <w:vAlign w:val="bottom"/>
          </w:tcPr>
          <w:p w14:paraId="3B448BD6" w14:textId="77777777" w:rsidR="005559D9" w:rsidRDefault="00EE484E" w:rsidP="001F4464">
            <w:pPr>
              <w:pStyle w:val="TableText"/>
              <w:jc w:val="center"/>
            </w:pPr>
            <w:r>
              <w:t>Step 2d</w:t>
            </w:r>
          </w:p>
        </w:tc>
        <w:tc>
          <w:tcPr>
            <w:tcW w:w="1350" w:type="dxa"/>
            <w:shd w:val="clear" w:color="auto" w:fill="auto"/>
            <w:vAlign w:val="bottom"/>
          </w:tcPr>
          <w:p w14:paraId="4FB559B9" w14:textId="77777777" w:rsidR="005559D9" w:rsidRDefault="00EE484E" w:rsidP="001F4464">
            <w:pPr>
              <w:pStyle w:val="TableText"/>
              <w:jc w:val="center"/>
            </w:pPr>
            <w:r>
              <w:t>5</w:t>
            </w:r>
          </w:p>
        </w:tc>
        <w:tc>
          <w:tcPr>
            <w:tcW w:w="1304" w:type="dxa"/>
            <w:shd w:val="clear" w:color="auto" w:fill="auto"/>
            <w:vAlign w:val="bottom"/>
          </w:tcPr>
          <w:p w14:paraId="7B3FE4E5" w14:textId="77777777" w:rsidR="005559D9" w:rsidRDefault="005559D9" w:rsidP="001F4464">
            <w:pPr>
              <w:pStyle w:val="TableText"/>
              <w:jc w:val="center"/>
            </w:pPr>
          </w:p>
        </w:tc>
      </w:tr>
      <w:tr w:rsidR="00EE484E" w14:paraId="0E71CACE" w14:textId="77777777" w:rsidTr="001F4464">
        <w:trPr>
          <w:cantSplit/>
          <w:jc w:val="center"/>
        </w:trPr>
        <w:tc>
          <w:tcPr>
            <w:tcW w:w="2749" w:type="dxa"/>
            <w:vMerge/>
            <w:shd w:val="clear" w:color="auto" w:fill="auto"/>
          </w:tcPr>
          <w:p w14:paraId="0EB93AE4" w14:textId="77777777" w:rsidR="00EE484E" w:rsidRPr="001B343B" w:rsidRDefault="00EE484E" w:rsidP="00C113FC">
            <w:pPr>
              <w:pStyle w:val="TableText"/>
            </w:pPr>
          </w:p>
        </w:tc>
        <w:tc>
          <w:tcPr>
            <w:tcW w:w="1526" w:type="dxa"/>
            <w:shd w:val="clear" w:color="auto" w:fill="auto"/>
            <w:vAlign w:val="bottom"/>
          </w:tcPr>
          <w:p w14:paraId="7314FB51" w14:textId="77777777" w:rsidR="00EE484E" w:rsidRDefault="00EE484E" w:rsidP="00C113FC">
            <w:pPr>
              <w:pStyle w:val="TableText"/>
              <w:jc w:val="center"/>
            </w:pPr>
            <w:r>
              <w:t>Step 3b-1</w:t>
            </w:r>
          </w:p>
        </w:tc>
        <w:tc>
          <w:tcPr>
            <w:tcW w:w="1350" w:type="dxa"/>
            <w:shd w:val="clear" w:color="auto" w:fill="auto"/>
            <w:vAlign w:val="bottom"/>
          </w:tcPr>
          <w:p w14:paraId="06FA3F00" w14:textId="77777777" w:rsidR="00EE484E" w:rsidRDefault="00EE484E" w:rsidP="00C113FC">
            <w:pPr>
              <w:pStyle w:val="TableText"/>
              <w:jc w:val="center"/>
            </w:pPr>
            <w:r>
              <w:t>5</w:t>
            </w:r>
          </w:p>
        </w:tc>
        <w:tc>
          <w:tcPr>
            <w:tcW w:w="1304" w:type="dxa"/>
            <w:shd w:val="clear" w:color="auto" w:fill="auto"/>
            <w:vAlign w:val="bottom"/>
          </w:tcPr>
          <w:p w14:paraId="494F9E1E" w14:textId="77777777" w:rsidR="00EE484E" w:rsidRDefault="00EE484E" w:rsidP="001F4464">
            <w:pPr>
              <w:pStyle w:val="TableText"/>
              <w:jc w:val="center"/>
            </w:pPr>
          </w:p>
        </w:tc>
      </w:tr>
      <w:tr w:rsidR="00EE484E" w14:paraId="6E82756A" w14:textId="77777777" w:rsidTr="001F4464">
        <w:trPr>
          <w:cantSplit/>
          <w:jc w:val="center"/>
        </w:trPr>
        <w:tc>
          <w:tcPr>
            <w:tcW w:w="2749" w:type="dxa"/>
            <w:vMerge/>
            <w:shd w:val="clear" w:color="auto" w:fill="auto"/>
            <w:vAlign w:val="bottom"/>
          </w:tcPr>
          <w:p w14:paraId="3E7DF583" w14:textId="77777777" w:rsidR="00EE484E" w:rsidRDefault="00EE484E" w:rsidP="00C113FC">
            <w:pPr>
              <w:pStyle w:val="TableText"/>
            </w:pPr>
          </w:p>
        </w:tc>
        <w:tc>
          <w:tcPr>
            <w:tcW w:w="1526" w:type="dxa"/>
            <w:shd w:val="clear" w:color="auto" w:fill="auto"/>
            <w:vAlign w:val="bottom"/>
          </w:tcPr>
          <w:p w14:paraId="014070AB" w14:textId="77777777" w:rsidR="00EE484E" w:rsidRDefault="00EE484E" w:rsidP="001F4464">
            <w:pPr>
              <w:pStyle w:val="TableText"/>
              <w:jc w:val="center"/>
            </w:pPr>
            <w:r>
              <w:t>Step 3b-2</w:t>
            </w:r>
          </w:p>
        </w:tc>
        <w:tc>
          <w:tcPr>
            <w:tcW w:w="1350" w:type="dxa"/>
            <w:shd w:val="clear" w:color="auto" w:fill="auto"/>
            <w:vAlign w:val="bottom"/>
          </w:tcPr>
          <w:p w14:paraId="202F0DF0" w14:textId="77777777" w:rsidR="00EE484E" w:rsidRDefault="00EE484E" w:rsidP="00C113FC">
            <w:pPr>
              <w:pStyle w:val="TableText"/>
              <w:jc w:val="center"/>
            </w:pPr>
            <w:r>
              <w:t>5</w:t>
            </w:r>
          </w:p>
        </w:tc>
        <w:tc>
          <w:tcPr>
            <w:tcW w:w="1304" w:type="dxa"/>
            <w:shd w:val="clear" w:color="auto" w:fill="auto"/>
            <w:vAlign w:val="bottom"/>
          </w:tcPr>
          <w:p w14:paraId="48368468" w14:textId="77777777" w:rsidR="00EE484E" w:rsidRDefault="00EE484E" w:rsidP="001F4464">
            <w:pPr>
              <w:pStyle w:val="TableText"/>
              <w:jc w:val="center"/>
            </w:pPr>
          </w:p>
        </w:tc>
      </w:tr>
      <w:tr w:rsidR="00EE484E" w14:paraId="371511A6" w14:textId="77777777" w:rsidTr="001F4464">
        <w:trPr>
          <w:cantSplit/>
          <w:jc w:val="center"/>
        </w:trPr>
        <w:tc>
          <w:tcPr>
            <w:tcW w:w="2749" w:type="dxa"/>
            <w:vMerge/>
            <w:shd w:val="clear" w:color="auto" w:fill="auto"/>
            <w:vAlign w:val="bottom"/>
          </w:tcPr>
          <w:p w14:paraId="1DDF4DC2" w14:textId="77777777" w:rsidR="00EE484E" w:rsidRDefault="00EE484E" w:rsidP="00C113FC">
            <w:pPr>
              <w:pStyle w:val="TableText"/>
            </w:pPr>
          </w:p>
        </w:tc>
        <w:tc>
          <w:tcPr>
            <w:tcW w:w="1526" w:type="dxa"/>
            <w:shd w:val="clear" w:color="auto" w:fill="auto"/>
            <w:vAlign w:val="bottom"/>
          </w:tcPr>
          <w:p w14:paraId="1AB6D4D5" w14:textId="77777777" w:rsidR="00EE484E" w:rsidRDefault="00EE484E" w:rsidP="001F4464">
            <w:pPr>
              <w:pStyle w:val="TableText"/>
              <w:jc w:val="center"/>
            </w:pPr>
            <w:r>
              <w:t>Step 3c</w:t>
            </w:r>
          </w:p>
        </w:tc>
        <w:tc>
          <w:tcPr>
            <w:tcW w:w="1350" w:type="dxa"/>
            <w:shd w:val="clear" w:color="auto" w:fill="auto"/>
            <w:vAlign w:val="bottom"/>
          </w:tcPr>
          <w:p w14:paraId="730FC28C" w14:textId="77777777" w:rsidR="00EE484E" w:rsidRDefault="00EE484E" w:rsidP="00C113FC">
            <w:pPr>
              <w:pStyle w:val="TableText"/>
              <w:jc w:val="center"/>
            </w:pPr>
            <w:r>
              <w:t>5</w:t>
            </w:r>
          </w:p>
        </w:tc>
        <w:tc>
          <w:tcPr>
            <w:tcW w:w="1304" w:type="dxa"/>
            <w:shd w:val="clear" w:color="auto" w:fill="auto"/>
            <w:vAlign w:val="bottom"/>
          </w:tcPr>
          <w:p w14:paraId="3EA76687" w14:textId="77777777" w:rsidR="00EE484E" w:rsidRDefault="00EE484E" w:rsidP="001F4464">
            <w:pPr>
              <w:pStyle w:val="TableText"/>
              <w:jc w:val="center"/>
            </w:pPr>
          </w:p>
        </w:tc>
      </w:tr>
      <w:tr w:rsidR="00EE484E" w14:paraId="6D471BBF" w14:textId="77777777" w:rsidTr="001F4464">
        <w:trPr>
          <w:cantSplit/>
          <w:jc w:val="center"/>
        </w:trPr>
        <w:tc>
          <w:tcPr>
            <w:tcW w:w="2749" w:type="dxa"/>
            <w:vMerge/>
            <w:shd w:val="clear" w:color="auto" w:fill="auto"/>
            <w:vAlign w:val="bottom"/>
          </w:tcPr>
          <w:p w14:paraId="3E52E785" w14:textId="77777777" w:rsidR="00EE484E" w:rsidRDefault="00EE484E" w:rsidP="00C113FC">
            <w:pPr>
              <w:pStyle w:val="TableText"/>
            </w:pPr>
          </w:p>
        </w:tc>
        <w:tc>
          <w:tcPr>
            <w:tcW w:w="1526" w:type="dxa"/>
            <w:shd w:val="clear" w:color="auto" w:fill="auto"/>
            <w:vAlign w:val="bottom"/>
          </w:tcPr>
          <w:p w14:paraId="0D88A778" w14:textId="77777777" w:rsidR="00EE484E" w:rsidRDefault="00EE484E" w:rsidP="001F4464">
            <w:pPr>
              <w:pStyle w:val="TableText"/>
              <w:jc w:val="center"/>
            </w:pPr>
            <w:r>
              <w:t>Step 3d</w:t>
            </w:r>
          </w:p>
        </w:tc>
        <w:tc>
          <w:tcPr>
            <w:tcW w:w="1350" w:type="dxa"/>
            <w:shd w:val="clear" w:color="auto" w:fill="auto"/>
            <w:vAlign w:val="bottom"/>
          </w:tcPr>
          <w:p w14:paraId="4E8D6B61" w14:textId="77777777" w:rsidR="00EE484E" w:rsidRDefault="00EE484E" w:rsidP="00C113FC">
            <w:pPr>
              <w:pStyle w:val="TableText"/>
              <w:jc w:val="center"/>
            </w:pPr>
            <w:r>
              <w:t>5</w:t>
            </w:r>
          </w:p>
        </w:tc>
        <w:tc>
          <w:tcPr>
            <w:tcW w:w="1304" w:type="dxa"/>
            <w:shd w:val="clear" w:color="auto" w:fill="auto"/>
            <w:vAlign w:val="bottom"/>
          </w:tcPr>
          <w:p w14:paraId="225D3857" w14:textId="77777777" w:rsidR="00EE484E" w:rsidRDefault="00EE484E" w:rsidP="001F4464">
            <w:pPr>
              <w:pStyle w:val="TableText"/>
              <w:jc w:val="center"/>
            </w:pPr>
          </w:p>
        </w:tc>
      </w:tr>
      <w:tr w:rsidR="00EE484E" w14:paraId="13C57854" w14:textId="77777777" w:rsidTr="001F4464">
        <w:trPr>
          <w:cantSplit/>
          <w:jc w:val="center"/>
        </w:trPr>
        <w:tc>
          <w:tcPr>
            <w:tcW w:w="2749" w:type="dxa"/>
            <w:vMerge/>
            <w:shd w:val="clear" w:color="auto" w:fill="auto"/>
            <w:vAlign w:val="bottom"/>
          </w:tcPr>
          <w:p w14:paraId="5C006CCA" w14:textId="77777777" w:rsidR="00EE484E" w:rsidRDefault="00EE484E" w:rsidP="00C113FC">
            <w:pPr>
              <w:pStyle w:val="TableText"/>
            </w:pPr>
          </w:p>
        </w:tc>
        <w:tc>
          <w:tcPr>
            <w:tcW w:w="1526" w:type="dxa"/>
            <w:shd w:val="clear" w:color="auto" w:fill="auto"/>
            <w:vAlign w:val="bottom"/>
          </w:tcPr>
          <w:p w14:paraId="175A6BB5" w14:textId="77777777" w:rsidR="00EE484E" w:rsidRDefault="00EE484E" w:rsidP="001F4464">
            <w:pPr>
              <w:pStyle w:val="TableText"/>
              <w:jc w:val="center"/>
            </w:pPr>
            <w:r>
              <w:t>Step 3e</w:t>
            </w:r>
          </w:p>
        </w:tc>
        <w:tc>
          <w:tcPr>
            <w:tcW w:w="1350" w:type="dxa"/>
            <w:shd w:val="clear" w:color="auto" w:fill="auto"/>
            <w:vAlign w:val="bottom"/>
          </w:tcPr>
          <w:p w14:paraId="02E2CEEE" w14:textId="77777777" w:rsidR="00EE484E" w:rsidRDefault="00EE484E" w:rsidP="00C113FC">
            <w:pPr>
              <w:pStyle w:val="TableText"/>
              <w:jc w:val="center"/>
            </w:pPr>
            <w:r>
              <w:t>5</w:t>
            </w:r>
          </w:p>
        </w:tc>
        <w:tc>
          <w:tcPr>
            <w:tcW w:w="1304" w:type="dxa"/>
            <w:shd w:val="clear" w:color="auto" w:fill="auto"/>
            <w:vAlign w:val="bottom"/>
          </w:tcPr>
          <w:p w14:paraId="52294193" w14:textId="77777777" w:rsidR="00EE484E" w:rsidRDefault="00EE484E" w:rsidP="001F4464">
            <w:pPr>
              <w:pStyle w:val="TableText"/>
              <w:jc w:val="center"/>
            </w:pPr>
          </w:p>
        </w:tc>
      </w:tr>
      <w:tr w:rsidR="00EE484E" w14:paraId="5B5EFD13" w14:textId="77777777" w:rsidTr="001F4464">
        <w:trPr>
          <w:cantSplit/>
          <w:jc w:val="center"/>
        </w:trPr>
        <w:tc>
          <w:tcPr>
            <w:tcW w:w="2749" w:type="dxa"/>
            <w:vMerge/>
            <w:shd w:val="clear" w:color="auto" w:fill="auto"/>
            <w:vAlign w:val="bottom"/>
          </w:tcPr>
          <w:p w14:paraId="19A5E36B" w14:textId="77777777" w:rsidR="00EE484E" w:rsidRDefault="00EE484E" w:rsidP="00C113FC">
            <w:pPr>
              <w:pStyle w:val="TableText"/>
            </w:pPr>
          </w:p>
        </w:tc>
        <w:tc>
          <w:tcPr>
            <w:tcW w:w="1526" w:type="dxa"/>
            <w:shd w:val="clear" w:color="auto" w:fill="auto"/>
            <w:vAlign w:val="bottom"/>
          </w:tcPr>
          <w:p w14:paraId="0C123C7E" w14:textId="77777777" w:rsidR="00EE484E" w:rsidRDefault="00EE484E" w:rsidP="001F4464">
            <w:pPr>
              <w:pStyle w:val="TableText"/>
              <w:jc w:val="center"/>
            </w:pPr>
            <w:r>
              <w:t>Step 3f-1</w:t>
            </w:r>
          </w:p>
        </w:tc>
        <w:tc>
          <w:tcPr>
            <w:tcW w:w="1350" w:type="dxa"/>
            <w:shd w:val="clear" w:color="auto" w:fill="auto"/>
            <w:vAlign w:val="bottom"/>
          </w:tcPr>
          <w:p w14:paraId="32A75F3A" w14:textId="77777777" w:rsidR="00EE484E" w:rsidRDefault="00EE484E" w:rsidP="00C113FC">
            <w:pPr>
              <w:pStyle w:val="TableText"/>
              <w:jc w:val="center"/>
            </w:pPr>
            <w:r>
              <w:t>5</w:t>
            </w:r>
          </w:p>
        </w:tc>
        <w:tc>
          <w:tcPr>
            <w:tcW w:w="1304" w:type="dxa"/>
            <w:shd w:val="clear" w:color="auto" w:fill="auto"/>
            <w:vAlign w:val="bottom"/>
          </w:tcPr>
          <w:p w14:paraId="59FD096A" w14:textId="77777777" w:rsidR="00EE484E" w:rsidRDefault="00EE484E" w:rsidP="001F4464">
            <w:pPr>
              <w:pStyle w:val="TableText"/>
              <w:jc w:val="center"/>
            </w:pPr>
          </w:p>
        </w:tc>
      </w:tr>
      <w:tr w:rsidR="00EE484E" w14:paraId="1E06AABC" w14:textId="77777777" w:rsidTr="001F4464">
        <w:trPr>
          <w:cantSplit/>
          <w:jc w:val="center"/>
        </w:trPr>
        <w:tc>
          <w:tcPr>
            <w:tcW w:w="2749" w:type="dxa"/>
            <w:vMerge/>
            <w:shd w:val="clear" w:color="auto" w:fill="auto"/>
            <w:vAlign w:val="bottom"/>
          </w:tcPr>
          <w:p w14:paraId="661FAC60" w14:textId="77777777" w:rsidR="00EE484E" w:rsidRDefault="00EE484E" w:rsidP="00C113FC">
            <w:pPr>
              <w:pStyle w:val="TableText"/>
            </w:pPr>
          </w:p>
        </w:tc>
        <w:tc>
          <w:tcPr>
            <w:tcW w:w="1526" w:type="dxa"/>
            <w:shd w:val="clear" w:color="auto" w:fill="auto"/>
            <w:vAlign w:val="bottom"/>
          </w:tcPr>
          <w:p w14:paraId="6824BCFC" w14:textId="77777777" w:rsidR="00EE484E" w:rsidRDefault="00EE484E" w:rsidP="001F4464">
            <w:pPr>
              <w:pStyle w:val="TableText"/>
              <w:jc w:val="center"/>
            </w:pPr>
            <w:r>
              <w:t>Step 3f-2</w:t>
            </w:r>
          </w:p>
        </w:tc>
        <w:tc>
          <w:tcPr>
            <w:tcW w:w="1350" w:type="dxa"/>
            <w:shd w:val="clear" w:color="auto" w:fill="auto"/>
            <w:vAlign w:val="bottom"/>
          </w:tcPr>
          <w:p w14:paraId="6472EEC7" w14:textId="77777777" w:rsidR="00EE484E" w:rsidRDefault="00EE484E" w:rsidP="00C113FC">
            <w:pPr>
              <w:pStyle w:val="TableText"/>
              <w:jc w:val="center"/>
            </w:pPr>
            <w:r>
              <w:t>5</w:t>
            </w:r>
          </w:p>
        </w:tc>
        <w:tc>
          <w:tcPr>
            <w:tcW w:w="1304" w:type="dxa"/>
            <w:shd w:val="clear" w:color="auto" w:fill="auto"/>
            <w:vAlign w:val="bottom"/>
          </w:tcPr>
          <w:p w14:paraId="283F4354" w14:textId="77777777" w:rsidR="00EE484E" w:rsidRDefault="00EE484E" w:rsidP="001F4464">
            <w:pPr>
              <w:pStyle w:val="TableText"/>
              <w:jc w:val="center"/>
            </w:pPr>
          </w:p>
        </w:tc>
      </w:tr>
      <w:tr w:rsidR="00EE484E" w14:paraId="38034E34" w14:textId="77777777" w:rsidTr="001F4464">
        <w:trPr>
          <w:cantSplit/>
          <w:jc w:val="center"/>
        </w:trPr>
        <w:tc>
          <w:tcPr>
            <w:tcW w:w="2749" w:type="dxa"/>
            <w:vMerge/>
            <w:shd w:val="clear" w:color="auto" w:fill="auto"/>
            <w:vAlign w:val="bottom"/>
          </w:tcPr>
          <w:p w14:paraId="00D0B123" w14:textId="77777777" w:rsidR="00EE484E" w:rsidRDefault="00EE484E" w:rsidP="00C113FC">
            <w:pPr>
              <w:pStyle w:val="TableText"/>
            </w:pPr>
          </w:p>
        </w:tc>
        <w:tc>
          <w:tcPr>
            <w:tcW w:w="1526" w:type="dxa"/>
            <w:shd w:val="clear" w:color="auto" w:fill="auto"/>
            <w:vAlign w:val="bottom"/>
          </w:tcPr>
          <w:p w14:paraId="61284017" w14:textId="77777777" w:rsidR="00EE484E" w:rsidRDefault="00EE484E" w:rsidP="001F4464">
            <w:pPr>
              <w:pStyle w:val="TableText"/>
              <w:jc w:val="center"/>
            </w:pPr>
            <w:r>
              <w:t>Step 3f-3</w:t>
            </w:r>
          </w:p>
        </w:tc>
        <w:tc>
          <w:tcPr>
            <w:tcW w:w="1350" w:type="dxa"/>
            <w:shd w:val="clear" w:color="auto" w:fill="auto"/>
            <w:vAlign w:val="bottom"/>
          </w:tcPr>
          <w:p w14:paraId="602F8AEC" w14:textId="77777777" w:rsidR="00EE484E" w:rsidRDefault="00EE484E" w:rsidP="00C113FC">
            <w:pPr>
              <w:pStyle w:val="TableText"/>
              <w:jc w:val="center"/>
            </w:pPr>
            <w:r>
              <w:t>5</w:t>
            </w:r>
          </w:p>
        </w:tc>
        <w:tc>
          <w:tcPr>
            <w:tcW w:w="1304" w:type="dxa"/>
            <w:shd w:val="clear" w:color="auto" w:fill="auto"/>
            <w:vAlign w:val="bottom"/>
          </w:tcPr>
          <w:p w14:paraId="1AF15980" w14:textId="77777777" w:rsidR="00EE484E" w:rsidRDefault="00EE484E" w:rsidP="001F4464">
            <w:pPr>
              <w:pStyle w:val="TableText"/>
              <w:jc w:val="center"/>
            </w:pPr>
          </w:p>
        </w:tc>
      </w:tr>
      <w:tr w:rsidR="00EE484E" w14:paraId="06BCE17E" w14:textId="77777777" w:rsidTr="001F4464">
        <w:trPr>
          <w:cantSplit/>
          <w:jc w:val="center"/>
        </w:trPr>
        <w:tc>
          <w:tcPr>
            <w:tcW w:w="2749" w:type="dxa"/>
            <w:vMerge/>
            <w:shd w:val="clear" w:color="auto" w:fill="auto"/>
            <w:vAlign w:val="bottom"/>
          </w:tcPr>
          <w:p w14:paraId="71DBFE66" w14:textId="77777777" w:rsidR="00EE484E" w:rsidRDefault="00EE484E" w:rsidP="00C113FC">
            <w:pPr>
              <w:pStyle w:val="TableText"/>
            </w:pPr>
          </w:p>
        </w:tc>
        <w:tc>
          <w:tcPr>
            <w:tcW w:w="1526" w:type="dxa"/>
            <w:shd w:val="clear" w:color="auto" w:fill="auto"/>
            <w:vAlign w:val="bottom"/>
          </w:tcPr>
          <w:p w14:paraId="1FBB8345" w14:textId="77777777" w:rsidR="00EE484E" w:rsidRDefault="00EE484E" w:rsidP="001F4464">
            <w:pPr>
              <w:pStyle w:val="TableText"/>
              <w:jc w:val="center"/>
            </w:pPr>
            <w:r>
              <w:t>Step 3h</w:t>
            </w:r>
          </w:p>
        </w:tc>
        <w:tc>
          <w:tcPr>
            <w:tcW w:w="1350" w:type="dxa"/>
            <w:shd w:val="clear" w:color="auto" w:fill="auto"/>
            <w:vAlign w:val="bottom"/>
          </w:tcPr>
          <w:p w14:paraId="77A7BD6A" w14:textId="77777777" w:rsidR="00EE484E" w:rsidRDefault="00EE484E" w:rsidP="00C113FC">
            <w:pPr>
              <w:pStyle w:val="TableText"/>
              <w:jc w:val="center"/>
            </w:pPr>
            <w:r>
              <w:t>5</w:t>
            </w:r>
          </w:p>
        </w:tc>
        <w:tc>
          <w:tcPr>
            <w:tcW w:w="1304" w:type="dxa"/>
            <w:shd w:val="clear" w:color="auto" w:fill="auto"/>
            <w:vAlign w:val="bottom"/>
          </w:tcPr>
          <w:p w14:paraId="791A730E" w14:textId="77777777" w:rsidR="00EE484E" w:rsidRDefault="00EE484E" w:rsidP="001F4464">
            <w:pPr>
              <w:pStyle w:val="TableText"/>
              <w:jc w:val="center"/>
            </w:pPr>
          </w:p>
        </w:tc>
      </w:tr>
      <w:tr w:rsidR="00EE484E" w14:paraId="183EF763" w14:textId="77777777" w:rsidTr="001F4464">
        <w:trPr>
          <w:cantSplit/>
          <w:jc w:val="center"/>
        </w:trPr>
        <w:tc>
          <w:tcPr>
            <w:tcW w:w="2749" w:type="dxa"/>
            <w:vMerge/>
            <w:shd w:val="clear" w:color="auto" w:fill="auto"/>
            <w:vAlign w:val="bottom"/>
          </w:tcPr>
          <w:p w14:paraId="17234690" w14:textId="77777777" w:rsidR="00EE484E" w:rsidRDefault="00EE484E" w:rsidP="00C113FC">
            <w:pPr>
              <w:pStyle w:val="TableText"/>
            </w:pPr>
          </w:p>
        </w:tc>
        <w:tc>
          <w:tcPr>
            <w:tcW w:w="1526" w:type="dxa"/>
            <w:shd w:val="clear" w:color="auto" w:fill="auto"/>
            <w:vAlign w:val="bottom"/>
          </w:tcPr>
          <w:p w14:paraId="3F56C719" w14:textId="77777777" w:rsidR="00EE484E" w:rsidRDefault="00EE484E" w:rsidP="001F4464">
            <w:pPr>
              <w:pStyle w:val="TableText"/>
              <w:jc w:val="center"/>
            </w:pPr>
            <w:r>
              <w:t>Step 3i</w:t>
            </w:r>
          </w:p>
        </w:tc>
        <w:tc>
          <w:tcPr>
            <w:tcW w:w="1350" w:type="dxa"/>
            <w:shd w:val="clear" w:color="auto" w:fill="auto"/>
            <w:vAlign w:val="bottom"/>
          </w:tcPr>
          <w:p w14:paraId="7F20DA2D" w14:textId="77777777" w:rsidR="00EE484E" w:rsidRDefault="00EE484E" w:rsidP="00C113FC">
            <w:pPr>
              <w:pStyle w:val="TableText"/>
              <w:jc w:val="center"/>
            </w:pPr>
            <w:r>
              <w:t>5</w:t>
            </w:r>
          </w:p>
        </w:tc>
        <w:tc>
          <w:tcPr>
            <w:tcW w:w="1304" w:type="dxa"/>
            <w:shd w:val="clear" w:color="auto" w:fill="auto"/>
            <w:vAlign w:val="bottom"/>
          </w:tcPr>
          <w:p w14:paraId="2A5EF738" w14:textId="77777777" w:rsidR="00EE484E" w:rsidRDefault="00EE484E" w:rsidP="001F4464">
            <w:pPr>
              <w:pStyle w:val="TableText"/>
              <w:jc w:val="center"/>
            </w:pPr>
          </w:p>
        </w:tc>
      </w:tr>
      <w:tr w:rsidR="00EE484E" w14:paraId="1202E3C4" w14:textId="77777777" w:rsidTr="001F4464">
        <w:trPr>
          <w:cantSplit/>
          <w:jc w:val="center"/>
        </w:trPr>
        <w:tc>
          <w:tcPr>
            <w:tcW w:w="2749" w:type="dxa"/>
            <w:vMerge/>
            <w:shd w:val="clear" w:color="auto" w:fill="auto"/>
            <w:vAlign w:val="bottom"/>
          </w:tcPr>
          <w:p w14:paraId="42A554DA" w14:textId="77777777" w:rsidR="00EE484E" w:rsidRDefault="00EE484E" w:rsidP="00C113FC">
            <w:pPr>
              <w:pStyle w:val="TableText"/>
            </w:pPr>
          </w:p>
        </w:tc>
        <w:tc>
          <w:tcPr>
            <w:tcW w:w="1526" w:type="dxa"/>
            <w:shd w:val="clear" w:color="auto" w:fill="auto"/>
            <w:vAlign w:val="bottom"/>
          </w:tcPr>
          <w:p w14:paraId="5BB4F866" w14:textId="77777777" w:rsidR="00EE484E" w:rsidRDefault="00EE484E" w:rsidP="001F4464">
            <w:pPr>
              <w:pStyle w:val="TableText"/>
              <w:jc w:val="center"/>
            </w:pPr>
            <w:r>
              <w:t>Step 3j</w:t>
            </w:r>
          </w:p>
        </w:tc>
        <w:tc>
          <w:tcPr>
            <w:tcW w:w="1350" w:type="dxa"/>
            <w:shd w:val="clear" w:color="auto" w:fill="auto"/>
            <w:vAlign w:val="bottom"/>
          </w:tcPr>
          <w:p w14:paraId="48AA4CA7" w14:textId="77777777" w:rsidR="00EE484E" w:rsidRDefault="00EE484E" w:rsidP="00C113FC">
            <w:pPr>
              <w:pStyle w:val="TableText"/>
              <w:jc w:val="center"/>
            </w:pPr>
            <w:r>
              <w:t>5</w:t>
            </w:r>
          </w:p>
        </w:tc>
        <w:tc>
          <w:tcPr>
            <w:tcW w:w="1304" w:type="dxa"/>
            <w:shd w:val="clear" w:color="auto" w:fill="auto"/>
            <w:vAlign w:val="bottom"/>
          </w:tcPr>
          <w:p w14:paraId="484B7636" w14:textId="77777777" w:rsidR="00EE484E" w:rsidRDefault="00EE484E" w:rsidP="001F4464">
            <w:pPr>
              <w:pStyle w:val="TableText"/>
              <w:jc w:val="center"/>
            </w:pPr>
          </w:p>
        </w:tc>
      </w:tr>
      <w:tr w:rsidR="00EE484E" w:rsidRPr="00777A98" w14:paraId="1B7BBD38" w14:textId="77777777" w:rsidTr="001F4464">
        <w:trPr>
          <w:cantSplit/>
          <w:jc w:val="center"/>
        </w:trPr>
        <w:tc>
          <w:tcPr>
            <w:tcW w:w="4275" w:type="dxa"/>
            <w:gridSpan w:val="2"/>
            <w:shd w:val="clear" w:color="auto" w:fill="auto"/>
            <w:vAlign w:val="bottom"/>
          </w:tcPr>
          <w:p w14:paraId="13E88A22" w14:textId="77777777" w:rsidR="00EE484E" w:rsidRPr="001F4464" w:rsidRDefault="00EE484E" w:rsidP="001F4464">
            <w:pPr>
              <w:pStyle w:val="TableText"/>
              <w:jc w:val="right"/>
              <w:rPr>
                <w:b/>
              </w:rPr>
            </w:pPr>
            <w:r w:rsidRPr="001F4464">
              <w:rPr>
                <w:b/>
              </w:rPr>
              <w:t>Part 1 Total</w:t>
            </w:r>
          </w:p>
        </w:tc>
        <w:tc>
          <w:tcPr>
            <w:tcW w:w="1350" w:type="dxa"/>
            <w:shd w:val="clear" w:color="auto" w:fill="auto"/>
            <w:vAlign w:val="bottom"/>
          </w:tcPr>
          <w:p w14:paraId="5B07E91B" w14:textId="77777777" w:rsidR="00EE484E" w:rsidRPr="001F4464" w:rsidRDefault="00EE484E" w:rsidP="001F4464">
            <w:pPr>
              <w:pStyle w:val="TableText"/>
              <w:jc w:val="center"/>
              <w:rPr>
                <w:b/>
              </w:rPr>
            </w:pPr>
            <w:r w:rsidRPr="001F4464">
              <w:rPr>
                <w:b/>
              </w:rPr>
              <w:t>60</w:t>
            </w:r>
          </w:p>
        </w:tc>
        <w:tc>
          <w:tcPr>
            <w:tcW w:w="1304" w:type="dxa"/>
            <w:shd w:val="clear" w:color="auto" w:fill="auto"/>
            <w:vAlign w:val="bottom"/>
          </w:tcPr>
          <w:p w14:paraId="598697D5" w14:textId="77777777" w:rsidR="00EE484E" w:rsidRPr="001F4464" w:rsidRDefault="00EE484E" w:rsidP="001F4464">
            <w:pPr>
              <w:pStyle w:val="TableText"/>
              <w:jc w:val="center"/>
              <w:rPr>
                <w:b/>
              </w:rPr>
            </w:pPr>
          </w:p>
        </w:tc>
      </w:tr>
      <w:tr w:rsidR="00EE484E" w14:paraId="291F8DA5" w14:textId="77777777" w:rsidTr="001F4464">
        <w:trPr>
          <w:cantSplit/>
          <w:jc w:val="center"/>
        </w:trPr>
        <w:tc>
          <w:tcPr>
            <w:tcW w:w="2749" w:type="dxa"/>
            <w:vMerge w:val="restart"/>
            <w:shd w:val="clear" w:color="auto" w:fill="auto"/>
          </w:tcPr>
          <w:p w14:paraId="7516C3F7" w14:textId="77777777" w:rsidR="00EE484E" w:rsidRDefault="00EE484E" w:rsidP="00C113FC">
            <w:pPr>
              <w:pStyle w:val="TableText"/>
            </w:pPr>
            <w:r w:rsidRPr="001B343B">
              <w:t>Part 2:</w:t>
            </w:r>
            <w:r w:rsidRPr="001B343B">
              <w:tab/>
            </w:r>
            <w:r>
              <w:t>Display Elements of the TCP/IP Protocol Suite</w:t>
            </w:r>
          </w:p>
        </w:tc>
        <w:tc>
          <w:tcPr>
            <w:tcW w:w="1526" w:type="dxa"/>
            <w:shd w:val="clear" w:color="auto" w:fill="auto"/>
            <w:vAlign w:val="bottom"/>
          </w:tcPr>
          <w:p w14:paraId="0568C488" w14:textId="77777777" w:rsidR="00EE484E" w:rsidRDefault="00EE484E" w:rsidP="001F4464">
            <w:pPr>
              <w:pStyle w:val="TableText"/>
              <w:jc w:val="center"/>
            </w:pPr>
            <w:r>
              <w:t>Step 1b</w:t>
            </w:r>
          </w:p>
        </w:tc>
        <w:tc>
          <w:tcPr>
            <w:tcW w:w="1350" w:type="dxa"/>
            <w:shd w:val="clear" w:color="auto" w:fill="auto"/>
            <w:vAlign w:val="bottom"/>
          </w:tcPr>
          <w:p w14:paraId="1F485B2B" w14:textId="77777777" w:rsidR="00EE484E" w:rsidRDefault="00EE484E" w:rsidP="00C113FC">
            <w:pPr>
              <w:pStyle w:val="TableText"/>
              <w:jc w:val="center"/>
            </w:pPr>
            <w:r>
              <w:t>5</w:t>
            </w:r>
          </w:p>
        </w:tc>
        <w:tc>
          <w:tcPr>
            <w:tcW w:w="1304" w:type="dxa"/>
            <w:shd w:val="clear" w:color="auto" w:fill="auto"/>
            <w:vAlign w:val="bottom"/>
          </w:tcPr>
          <w:p w14:paraId="35DE3838" w14:textId="77777777" w:rsidR="00EE484E" w:rsidRDefault="00EE484E" w:rsidP="001F4464">
            <w:pPr>
              <w:pStyle w:val="TableText"/>
              <w:jc w:val="center"/>
            </w:pPr>
          </w:p>
        </w:tc>
      </w:tr>
      <w:tr w:rsidR="00EE484E" w14:paraId="674CB72E" w14:textId="77777777" w:rsidTr="001F4464">
        <w:trPr>
          <w:cantSplit/>
          <w:jc w:val="center"/>
        </w:trPr>
        <w:tc>
          <w:tcPr>
            <w:tcW w:w="2749" w:type="dxa"/>
            <w:vMerge/>
            <w:shd w:val="clear" w:color="auto" w:fill="auto"/>
            <w:vAlign w:val="bottom"/>
          </w:tcPr>
          <w:p w14:paraId="3A89A97D" w14:textId="77777777" w:rsidR="00EE484E" w:rsidRDefault="00EE484E" w:rsidP="00C113FC">
            <w:pPr>
              <w:pStyle w:val="TableText"/>
            </w:pPr>
          </w:p>
        </w:tc>
        <w:tc>
          <w:tcPr>
            <w:tcW w:w="1526" w:type="dxa"/>
            <w:shd w:val="clear" w:color="auto" w:fill="auto"/>
            <w:vAlign w:val="bottom"/>
          </w:tcPr>
          <w:p w14:paraId="4E38033D" w14:textId="77777777" w:rsidR="00EE484E" w:rsidRDefault="00EE484E" w:rsidP="001F4464">
            <w:pPr>
              <w:pStyle w:val="TableText"/>
              <w:jc w:val="center"/>
            </w:pPr>
            <w:r>
              <w:t>Step 1d</w:t>
            </w:r>
          </w:p>
        </w:tc>
        <w:tc>
          <w:tcPr>
            <w:tcW w:w="1350" w:type="dxa"/>
            <w:shd w:val="clear" w:color="auto" w:fill="auto"/>
            <w:vAlign w:val="bottom"/>
          </w:tcPr>
          <w:p w14:paraId="55E12B67" w14:textId="77777777" w:rsidR="00EE484E" w:rsidRDefault="00EE484E" w:rsidP="00C113FC">
            <w:pPr>
              <w:pStyle w:val="TableText"/>
              <w:jc w:val="center"/>
            </w:pPr>
            <w:r>
              <w:t>5</w:t>
            </w:r>
          </w:p>
        </w:tc>
        <w:tc>
          <w:tcPr>
            <w:tcW w:w="1304" w:type="dxa"/>
            <w:shd w:val="clear" w:color="auto" w:fill="auto"/>
            <w:vAlign w:val="bottom"/>
          </w:tcPr>
          <w:p w14:paraId="3A4AEC01" w14:textId="77777777" w:rsidR="00EE484E" w:rsidRDefault="00EE484E" w:rsidP="001F4464">
            <w:pPr>
              <w:pStyle w:val="TableText"/>
              <w:jc w:val="center"/>
            </w:pPr>
          </w:p>
        </w:tc>
      </w:tr>
      <w:tr w:rsidR="00EE484E" w14:paraId="0630DE6B" w14:textId="77777777" w:rsidTr="001F4464">
        <w:trPr>
          <w:cantSplit/>
          <w:jc w:val="center"/>
        </w:trPr>
        <w:tc>
          <w:tcPr>
            <w:tcW w:w="2749" w:type="dxa"/>
            <w:vMerge/>
            <w:shd w:val="clear" w:color="auto" w:fill="auto"/>
            <w:vAlign w:val="bottom"/>
          </w:tcPr>
          <w:p w14:paraId="051C513B" w14:textId="77777777" w:rsidR="00EE484E" w:rsidRDefault="00EE484E" w:rsidP="00C113FC">
            <w:pPr>
              <w:pStyle w:val="TableText"/>
            </w:pPr>
          </w:p>
        </w:tc>
        <w:tc>
          <w:tcPr>
            <w:tcW w:w="1526" w:type="dxa"/>
            <w:shd w:val="clear" w:color="auto" w:fill="auto"/>
            <w:vAlign w:val="bottom"/>
          </w:tcPr>
          <w:p w14:paraId="2A64FF07" w14:textId="77777777" w:rsidR="00EE484E" w:rsidRDefault="00EE484E" w:rsidP="001F4464">
            <w:pPr>
              <w:pStyle w:val="TableText"/>
              <w:jc w:val="center"/>
            </w:pPr>
            <w:r>
              <w:t>Step 1e-1</w:t>
            </w:r>
          </w:p>
        </w:tc>
        <w:tc>
          <w:tcPr>
            <w:tcW w:w="1350" w:type="dxa"/>
            <w:shd w:val="clear" w:color="auto" w:fill="auto"/>
            <w:vAlign w:val="bottom"/>
          </w:tcPr>
          <w:p w14:paraId="7F988B07" w14:textId="77777777" w:rsidR="00EE484E" w:rsidRDefault="00EE484E" w:rsidP="00C113FC">
            <w:pPr>
              <w:pStyle w:val="TableText"/>
              <w:jc w:val="center"/>
            </w:pPr>
            <w:r>
              <w:t>5</w:t>
            </w:r>
          </w:p>
        </w:tc>
        <w:tc>
          <w:tcPr>
            <w:tcW w:w="1304" w:type="dxa"/>
            <w:shd w:val="clear" w:color="auto" w:fill="auto"/>
            <w:vAlign w:val="bottom"/>
          </w:tcPr>
          <w:p w14:paraId="1A1A836E" w14:textId="77777777" w:rsidR="00EE484E" w:rsidRDefault="00EE484E" w:rsidP="001F4464">
            <w:pPr>
              <w:pStyle w:val="TableText"/>
              <w:jc w:val="center"/>
            </w:pPr>
          </w:p>
        </w:tc>
      </w:tr>
      <w:tr w:rsidR="00EE484E" w14:paraId="3A318CD4" w14:textId="77777777" w:rsidTr="001F4464">
        <w:trPr>
          <w:cantSplit/>
          <w:jc w:val="center"/>
        </w:trPr>
        <w:tc>
          <w:tcPr>
            <w:tcW w:w="2749" w:type="dxa"/>
            <w:vMerge/>
            <w:shd w:val="clear" w:color="auto" w:fill="auto"/>
            <w:vAlign w:val="bottom"/>
          </w:tcPr>
          <w:p w14:paraId="1BD15EFA" w14:textId="77777777" w:rsidR="00EE484E" w:rsidRDefault="00EE484E" w:rsidP="00C113FC">
            <w:pPr>
              <w:pStyle w:val="TableText"/>
            </w:pPr>
          </w:p>
        </w:tc>
        <w:tc>
          <w:tcPr>
            <w:tcW w:w="1526" w:type="dxa"/>
            <w:shd w:val="clear" w:color="auto" w:fill="auto"/>
            <w:vAlign w:val="bottom"/>
          </w:tcPr>
          <w:p w14:paraId="4A3567D3" w14:textId="77777777" w:rsidR="00EE484E" w:rsidRDefault="00EE484E" w:rsidP="001F4464">
            <w:pPr>
              <w:pStyle w:val="TableText"/>
              <w:jc w:val="center"/>
            </w:pPr>
            <w:r>
              <w:t>Step 1e-2</w:t>
            </w:r>
          </w:p>
        </w:tc>
        <w:tc>
          <w:tcPr>
            <w:tcW w:w="1350" w:type="dxa"/>
            <w:shd w:val="clear" w:color="auto" w:fill="auto"/>
            <w:vAlign w:val="bottom"/>
          </w:tcPr>
          <w:p w14:paraId="7DDCDCAB" w14:textId="77777777" w:rsidR="00EE484E" w:rsidRDefault="00EE484E" w:rsidP="00C113FC">
            <w:pPr>
              <w:pStyle w:val="TableText"/>
              <w:jc w:val="center"/>
            </w:pPr>
            <w:r>
              <w:t>5</w:t>
            </w:r>
          </w:p>
        </w:tc>
        <w:tc>
          <w:tcPr>
            <w:tcW w:w="1304" w:type="dxa"/>
            <w:shd w:val="clear" w:color="auto" w:fill="auto"/>
            <w:vAlign w:val="bottom"/>
          </w:tcPr>
          <w:p w14:paraId="1D0A9637" w14:textId="77777777" w:rsidR="00EE484E" w:rsidRDefault="00EE484E" w:rsidP="001F4464">
            <w:pPr>
              <w:pStyle w:val="TableText"/>
              <w:jc w:val="center"/>
            </w:pPr>
          </w:p>
        </w:tc>
      </w:tr>
      <w:tr w:rsidR="00EE484E" w14:paraId="5E1683B8" w14:textId="77777777" w:rsidTr="001F4464">
        <w:trPr>
          <w:cantSplit/>
          <w:jc w:val="center"/>
        </w:trPr>
        <w:tc>
          <w:tcPr>
            <w:tcW w:w="2749" w:type="dxa"/>
            <w:vMerge/>
            <w:shd w:val="clear" w:color="auto" w:fill="auto"/>
            <w:vAlign w:val="bottom"/>
          </w:tcPr>
          <w:p w14:paraId="19F47A7C" w14:textId="77777777" w:rsidR="00EE484E" w:rsidRDefault="00EE484E" w:rsidP="00C113FC">
            <w:pPr>
              <w:pStyle w:val="TableText"/>
            </w:pPr>
          </w:p>
        </w:tc>
        <w:tc>
          <w:tcPr>
            <w:tcW w:w="1526" w:type="dxa"/>
            <w:shd w:val="clear" w:color="auto" w:fill="auto"/>
            <w:vAlign w:val="bottom"/>
          </w:tcPr>
          <w:p w14:paraId="530B95E0" w14:textId="77777777" w:rsidR="00EE484E" w:rsidRDefault="00EE484E" w:rsidP="001F4464">
            <w:pPr>
              <w:pStyle w:val="TableText"/>
              <w:jc w:val="center"/>
            </w:pPr>
            <w:r>
              <w:t>Step 1f</w:t>
            </w:r>
          </w:p>
        </w:tc>
        <w:tc>
          <w:tcPr>
            <w:tcW w:w="1350" w:type="dxa"/>
            <w:shd w:val="clear" w:color="auto" w:fill="auto"/>
            <w:vAlign w:val="bottom"/>
          </w:tcPr>
          <w:p w14:paraId="7E81A05E" w14:textId="77777777" w:rsidR="00EE484E" w:rsidRDefault="00EE484E" w:rsidP="00C113FC">
            <w:pPr>
              <w:pStyle w:val="TableText"/>
              <w:jc w:val="center"/>
            </w:pPr>
            <w:r>
              <w:t>5</w:t>
            </w:r>
          </w:p>
        </w:tc>
        <w:tc>
          <w:tcPr>
            <w:tcW w:w="1304" w:type="dxa"/>
            <w:shd w:val="clear" w:color="auto" w:fill="auto"/>
            <w:vAlign w:val="bottom"/>
          </w:tcPr>
          <w:p w14:paraId="4DF228DD" w14:textId="77777777" w:rsidR="00EE484E" w:rsidRDefault="00EE484E" w:rsidP="001F4464">
            <w:pPr>
              <w:pStyle w:val="TableText"/>
              <w:jc w:val="center"/>
            </w:pPr>
          </w:p>
        </w:tc>
      </w:tr>
      <w:tr w:rsidR="00EE484E" w14:paraId="47349E37" w14:textId="77777777" w:rsidTr="001F4464">
        <w:trPr>
          <w:cantSplit/>
          <w:jc w:val="center"/>
        </w:trPr>
        <w:tc>
          <w:tcPr>
            <w:tcW w:w="2749" w:type="dxa"/>
            <w:vMerge/>
            <w:shd w:val="clear" w:color="auto" w:fill="auto"/>
            <w:vAlign w:val="bottom"/>
          </w:tcPr>
          <w:p w14:paraId="20C81717" w14:textId="77777777" w:rsidR="00EE484E" w:rsidRDefault="00EE484E" w:rsidP="00C113FC">
            <w:pPr>
              <w:pStyle w:val="TableText"/>
            </w:pPr>
          </w:p>
        </w:tc>
        <w:tc>
          <w:tcPr>
            <w:tcW w:w="1526" w:type="dxa"/>
            <w:shd w:val="clear" w:color="auto" w:fill="auto"/>
            <w:vAlign w:val="bottom"/>
          </w:tcPr>
          <w:p w14:paraId="372AA0C0" w14:textId="77777777" w:rsidR="00EE484E" w:rsidRDefault="00EE484E" w:rsidP="001F4464">
            <w:pPr>
              <w:pStyle w:val="TableText"/>
              <w:jc w:val="center"/>
            </w:pPr>
            <w:r>
              <w:t>Step 1g</w:t>
            </w:r>
          </w:p>
        </w:tc>
        <w:tc>
          <w:tcPr>
            <w:tcW w:w="1350" w:type="dxa"/>
            <w:shd w:val="clear" w:color="auto" w:fill="auto"/>
            <w:vAlign w:val="bottom"/>
          </w:tcPr>
          <w:p w14:paraId="7965C5F4" w14:textId="77777777" w:rsidR="00EE484E" w:rsidRDefault="00EE484E" w:rsidP="00C113FC">
            <w:pPr>
              <w:pStyle w:val="TableText"/>
              <w:jc w:val="center"/>
            </w:pPr>
            <w:r>
              <w:t>5</w:t>
            </w:r>
          </w:p>
        </w:tc>
        <w:tc>
          <w:tcPr>
            <w:tcW w:w="1304" w:type="dxa"/>
            <w:shd w:val="clear" w:color="auto" w:fill="auto"/>
            <w:vAlign w:val="bottom"/>
          </w:tcPr>
          <w:p w14:paraId="50682A89" w14:textId="77777777" w:rsidR="00EE484E" w:rsidRDefault="00EE484E" w:rsidP="001F4464">
            <w:pPr>
              <w:pStyle w:val="TableText"/>
              <w:jc w:val="center"/>
            </w:pPr>
          </w:p>
        </w:tc>
      </w:tr>
      <w:tr w:rsidR="00EE484E" w:rsidRPr="00777A98" w14:paraId="7465127D" w14:textId="77777777" w:rsidTr="001F4464">
        <w:trPr>
          <w:cantSplit/>
          <w:jc w:val="center"/>
        </w:trPr>
        <w:tc>
          <w:tcPr>
            <w:tcW w:w="4275" w:type="dxa"/>
            <w:gridSpan w:val="2"/>
            <w:shd w:val="clear" w:color="auto" w:fill="auto"/>
            <w:vAlign w:val="bottom"/>
          </w:tcPr>
          <w:p w14:paraId="48A672A8" w14:textId="77777777" w:rsidR="00EE484E" w:rsidRPr="001F4464" w:rsidRDefault="00EE484E" w:rsidP="001F4464">
            <w:pPr>
              <w:pStyle w:val="TableText"/>
              <w:jc w:val="right"/>
              <w:rPr>
                <w:b/>
              </w:rPr>
            </w:pPr>
            <w:r w:rsidRPr="001F4464">
              <w:rPr>
                <w:b/>
              </w:rPr>
              <w:t>Part 2 Total</w:t>
            </w:r>
          </w:p>
        </w:tc>
        <w:tc>
          <w:tcPr>
            <w:tcW w:w="1350" w:type="dxa"/>
            <w:shd w:val="clear" w:color="auto" w:fill="auto"/>
            <w:vAlign w:val="bottom"/>
          </w:tcPr>
          <w:p w14:paraId="3489663B" w14:textId="77777777" w:rsidR="00EE484E" w:rsidRPr="001F4464" w:rsidRDefault="00EE484E" w:rsidP="001F4464">
            <w:pPr>
              <w:pStyle w:val="TableText"/>
              <w:jc w:val="center"/>
              <w:rPr>
                <w:b/>
              </w:rPr>
            </w:pPr>
            <w:r>
              <w:rPr>
                <w:b/>
              </w:rPr>
              <w:t>30</w:t>
            </w:r>
          </w:p>
        </w:tc>
        <w:tc>
          <w:tcPr>
            <w:tcW w:w="1304" w:type="dxa"/>
            <w:shd w:val="clear" w:color="auto" w:fill="auto"/>
            <w:vAlign w:val="bottom"/>
          </w:tcPr>
          <w:p w14:paraId="1623BF0D" w14:textId="77777777" w:rsidR="00EE484E" w:rsidRPr="001F4464" w:rsidRDefault="00EE484E" w:rsidP="001F4464">
            <w:pPr>
              <w:pStyle w:val="TableText"/>
              <w:jc w:val="center"/>
              <w:rPr>
                <w:b/>
              </w:rPr>
            </w:pPr>
          </w:p>
        </w:tc>
      </w:tr>
      <w:tr w:rsidR="00EE484E" w14:paraId="1D71F607" w14:textId="77777777" w:rsidTr="001F4464">
        <w:trPr>
          <w:cantSplit/>
          <w:jc w:val="center"/>
        </w:trPr>
        <w:tc>
          <w:tcPr>
            <w:tcW w:w="2749" w:type="dxa"/>
            <w:vMerge w:val="restart"/>
            <w:shd w:val="clear" w:color="auto" w:fill="auto"/>
          </w:tcPr>
          <w:p w14:paraId="64832B29" w14:textId="77777777" w:rsidR="00EE484E" w:rsidRDefault="00EE484E" w:rsidP="00C113FC">
            <w:pPr>
              <w:pStyle w:val="TableText"/>
            </w:pPr>
            <w:r>
              <w:t>Challenge</w:t>
            </w:r>
          </w:p>
        </w:tc>
        <w:tc>
          <w:tcPr>
            <w:tcW w:w="1526" w:type="dxa"/>
            <w:shd w:val="clear" w:color="auto" w:fill="auto"/>
            <w:vAlign w:val="bottom"/>
          </w:tcPr>
          <w:p w14:paraId="171BB783" w14:textId="77777777" w:rsidR="00EE484E" w:rsidRDefault="00EE484E" w:rsidP="001F4464">
            <w:pPr>
              <w:pStyle w:val="TableText"/>
              <w:jc w:val="center"/>
            </w:pPr>
            <w:r>
              <w:t>1</w:t>
            </w:r>
          </w:p>
        </w:tc>
        <w:tc>
          <w:tcPr>
            <w:tcW w:w="1350" w:type="dxa"/>
            <w:shd w:val="clear" w:color="auto" w:fill="auto"/>
            <w:vAlign w:val="bottom"/>
          </w:tcPr>
          <w:p w14:paraId="1D5BDA7C" w14:textId="77777777" w:rsidR="00EE484E" w:rsidRDefault="00EE484E" w:rsidP="001F4464">
            <w:pPr>
              <w:pStyle w:val="TableText"/>
              <w:jc w:val="center"/>
            </w:pPr>
            <w:r>
              <w:t>5</w:t>
            </w:r>
          </w:p>
        </w:tc>
        <w:tc>
          <w:tcPr>
            <w:tcW w:w="1304" w:type="dxa"/>
            <w:shd w:val="clear" w:color="auto" w:fill="auto"/>
            <w:vAlign w:val="bottom"/>
          </w:tcPr>
          <w:p w14:paraId="67D97BDF" w14:textId="77777777" w:rsidR="00EE484E" w:rsidRDefault="00EE484E" w:rsidP="001F4464">
            <w:pPr>
              <w:pStyle w:val="TableText"/>
              <w:jc w:val="center"/>
            </w:pPr>
          </w:p>
        </w:tc>
      </w:tr>
      <w:tr w:rsidR="00EE484E" w14:paraId="1AB0621D" w14:textId="77777777" w:rsidTr="001F4464">
        <w:trPr>
          <w:cantSplit/>
          <w:jc w:val="center"/>
        </w:trPr>
        <w:tc>
          <w:tcPr>
            <w:tcW w:w="2749" w:type="dxa"/>
            <w:vMerge/>
            <w:shd w:val="clear" w:color="auto" w:fill="auto"/>
            <w:vAlign w:val="bottom"/>
          </w:tcPr>
          <w:p w14:paraId="37F8201E" w14:textId="77777777" w:rsidR="00EE484E" w:rsidRDefault="00EE484E" w:rsidP="00C113FC">
            <w:pPr>
              <w:pStyle w:val="TableText"/>
            </w:pPr>
          </w:p>
        </w:tc>
        <w:tc>
          <w:tcPr>
            <w:tcW w:w="1526" w:type="dxa"/>
            <w:shd w:val="clear" w:color="auto" w:fill="auto"/>
            <w:vAlign w:val="bottom"/>
          </w:tcPr>
          <w:p w14:paraId="44F4F3DE" w14:textId="77777777" w:rsidR="00EE484E" w:rsidRDefault="00EE484E" w:rsidP="001F4464">
            <w:pPr>
              <w:pStyle w:val="TableText"/>
              <w:jc w:val="center"/>
            </w:pPr>
            <w:r>
              <w:t>2</w:t>
            </w:r>
          </w:p>
        </w:tc>
        <w:tc>
          <w:tcPr>
            <w:tcW w:w="1350" w:type="dxa"/>
            <w:shd w:val="clear" w:color="auto" w:fill="auto"/>
            <w:vAlign w:val="bottom"/>
          </w:tcPr>
          <w:p w14:paraId="043C64BE" w14:textId="77777777" w:rsidR="00EE484E" w:rsidRDefault="00EE484E" w:rsidP="001F4464">
            <w:pPr>
              <w:pStyle w:val="TableText"/>
              <w:jc w:val="center"/>
            </w:pPr>
            <w:r>
              <w:t>5</w:t>
            </w:r>
          </w:p>
        </w:tc>
        <w:tc>
          <w:tcPr>
            <w:tcW w:w="1304" w:type="dxa"/>
            <w:shd w:val="clear" w:color="auto" w:fill="auto"/>
            <w:vAlign w:val="bottom"/>
          </w:tcPr>
          <w:p w14:paraId="1BF17F61" w14:textId="77777777" w:rsidR="00EE484E" w:rsidRDefault="00EE484E" w:rsidP="001F4464">
            <w:pPr>
              <w:pStyle w:val="TableText"/>
              <w:jc w:val="center"/>
            </w:pPr>
          </w:p>
        </w:tc>
      </w:tr>
      <w:tr w:rsidR="00EE484E" w:rsidRPr="00777A98" w14:paraId="2F52DFC8" w14:textId="77777777" w:rsidTr="001F4464">
        <w:trPr>
          <w:cantSplit/>
          <w:jc w:val="center"/>
        </w:trPr>
        <w:tc>
          <w:tcPr>
            <w:tcW w:w="4275" w:type="dxa"/>
            <w:gridSpan w:val="2"/>
            <w:shd w:val="clear" w:color="auto" w:fill="auto"/>
            <w:vAlign w:val="bottom"/>
          </w:tcPr>
          <w:p w14:paraId="7BB0BD03" w14:textId="77777777" w:rsidR="00EE484E" w:rsidRPr="001F4464" w:rsidRDefault="00EE484E" w:rsidP="001F4464">
            <w:pPr>
              <w:pStyle w:val="TableText"/>
              <w:jc w:val="right"/>
              <w:rPr>
                <w:b/>
              </w:rPr>
            </w:pPr>
            <w:r w:rsidRPr="001F4464">
              <w:rPr>
                <w:b/>
              </w:rPr>
              <w:t>Part 3 Total</w:t>
            </w:r>
          </w:p>
        </w:tc>
        <w:tc>
          <w:tcPr>
            <w:tcW w:w="1350" w:type="dxa"/>
            <w:shd w:val="clear" w:color="auto" w:fill="auto"/>
            <w:vAlign w:val="bottom"/>
          </w:tcPr>
          <w:p w14:paraId="46500B0F" w14:textId="77777777" w:rsidR="00EE484E" w:rsidRPr="001F4464" w:rsidRDefault="00EE484E" w:rsidP="001F4464">
            <w:pPr>
              <w:pStyle w:val="TableText"/>
              <w:jc w:val="center"/>
              <w:rPr>
                <w:b/>
              </w:rPr>
            </w:pPr>
            <w:r>
              <w:rPr>
                <w:b/>
              </w:rPr>
              <w:t>10</w:t>
            </w:r>
          </w:p>
        </w:tc>
        <w:tc>
          <w:tcPr>
            <w:tcW w:w="1304" w:type="dxa"/>
            <w:shd w:val="clear" w:color="auto" w:fill="auto"/>
            <w:vAlign w:val="bottom"/>
          </w:tcPr>
          <w:p w14:paraId="07C518BE" w14:textId="77777777" w:rsidR="00EE484E" w:rsidRPr="001F4464" w:rsidRDefault="00EE484E" w:rsidP="001F4464">
            <w:pPr>
              <w:pStyle w:val="TableText"/>
              <w:jc w:val="center"/>
              <w:rPr>
                <w:b/>
              </w:rPr>
            </w:pPr>
          </w:p>
        </w:tc>
      </w:tr>
      <w:tr w:rsidR="00EE484E" w:rsidRPr="00777A98" w14:paraId="4B5B5AF3" w14:textId="77777777" w:rsidTr="001F4464">
        <w:trPr>
          <w:cantSplit/>
          <w:jc w:val="center"/>
        </w:trPr>
        <w:tc>
          <w:tcPr>
            <w:tcW w:w="4275" w:type="dxa"/>
            <w:gridSpan w:val="2"/>
            <w:shd w:val="clear" w:color="auto" w:fill="auto"/>
            <w:vAlign w:val="bottom"/>
          </w:tcPr>
          <w:p w14:paraId="195FBC52" w14:textId="77777777" w:rsidR="00EE484E" w:rsidRPr="001F4464" w:rsidRDefault="000B2131" w:rsidP="001F4464">
            <w:pPr>
              <w:pStyle w:val="TableText"/>
              <w:jc w:val="right"/>
              <w:rPr>
                <w:b/>
              </w:rPr>
            </w:pPr>
            <w:r>
              <w:rPr>
                <w:b/>
              </w:rPr>
              <w:t>Total</w:t>
            </w:r>
            <w:r w:rsidR="00EE484E" w:rsidRPr="001F4464">
              <w:rPr>
                <w:b/>
              </w:rPr>
              <w:t xml:space="preserve"> Score</w:t>
            </w:r>
          </w:p>
        </w:tc>
        <w:tc>
          <w:tcPr>
            <w:tcW w:w="1350" w:type="dxa"/>
            <w:shd w:val="clear" w:color="auto" w:fill="auto"/>
            <w:vAlign w:val="bottom"/>
          </w:tcPr>
          <w:p w14:paraId="08C86644" w14:textId="77777777" w:rsidR="00EE484E" w:rsidRPr="001F4464" w:rsidRDefault="00EE484E" w:rsidP="001F4464">
            <w:pPr>
              <w:pStyle w:val="TableText"/>
              <w:jc w:val="center"/>
              <w:rPr>
                <w:b/>
              </w:rPr>
            </w:pPr>
            <w:r w:rsidRPr="001F4464">
              <w:rPr>
                <w:b/>
              </w:rPr>
              <w:t>100</w:t>
            </w:r>
          </w:p>
        </w:tc>
        <w:tc>
          <w:tcPr>
            <w:tcW w:w="1304" w:type="dxa"/>
            <w:shd w:val="clear" w:color="auto" w:fill="auto"/>
            <w:vAlign w:val="bottom"/>
          </w:tcPr>
          <w:p w14:paraId="0B07F554" w14:textId="77777777" w:rsidR="00EE484E" w:rsidRPr="001F4464" w:rsidRDefault="00EE484E" w:rsidP="001F4464">
            <w:pPr>
              <w:pStyle w:val="TableText"/>
              <w:jc w:val="center"/>
              <w:rPr>
                <w:b/>
              </w:rPr>
            </w:pPr>
          </w:p>
        </w:tc>
      </w:tr>
    </w:tbl>
    <w:p w14:paraId="0ABD0867" w14:textId="36EC9733" w:rsidR="005A1692" w:rsidRDefault="005A1692" w:rsidP="0063051D">
      <w:pPr>
        <w:pStyle w:val="BodyTextL25"/>
        <w:ind w:left="0"/>
        <w:rPr>
          <w:rStyle w:val="AnswerGray"/>
          <w:shd w:val="clear" w:color="auto" w:fill="auto"/>
        </w:rPr>
      </w:pPr>
    </w:p>
    <w:p w14:paraId="2D715805" w14:textId="77777777" w:rsidR="005A1692" w:rsidRDefault="005A1692">
      <w:pPr>
        <w:spacing w:before="0" w:after="0" w:line="240" w:lineRule="auto"/>
        <w:rPr>
          <w:rStyle w:val="AnswerGray"/>
          <w:shd w:val="clear" w:color="auto" w:fill="auto"/>
        </w:rPr>
      </w:pPr>
      <w:r>
        <w:rPr>
          <w:rStyle w:val="AnswerGray"/>
          <w:shd w:val="clear" w:color="auto" w:fill="auto"/>
        </w:rPr>
        <w:br w:type="page"/>
      </w:r>
    </w:p>
    <w:p w14:paraId="6E225A3C" w14:textId="170163D0" w:rsidR="0063051D" w:rsidRDefault="005A1692" w:rsidP="005A1692">
      <w:pPr>
        <w:pStyle w:val="BodyTextL25"/>
        <w:rPr>
          <w:rStyle w:val="AnswerGray"/>
          <w:sz w:val="40"/>
          <w:szCs w:val="40"/>
          <w:shd w:val="clear" w:color="auto" w:fill="auto"/>
        </w:rPr>
      </w:pPr>
      <w:r w:rsidRPr="005A1692">
        <w:rPr>
          <w:rStyle w:val="AnswerGray"/>
          <w:sz w:val="40"/>
          <w:szCs w:val="40"/>
          <w:shd w:val="clear" w:color="auto" w:fill="auto"/>
        </w:rPr>
        <w:lastRenderedPageBreak/>
        <w:t>Screenshots</w:t>
      </w:r>
    </w:p>
    <w:p w14:paraId="715A02E3" w14:textId="638A6D2E" w:rsidR="005A1692" w:rsidRDefault="00697D2B" w:rsidP="005A1692">
      <w:pPr>
        <w:pStyle w:val="BodyTextL25"/>
        <w:rPr>
          <w:rStyle w:val="AnswerGray"/>
          <w:b/>
          <w:bCs/>
          <w:sz w:val="22"/>
          <w:szCs w:val="24"/>
          <w:shd w:val="clear" w:color="auto" w:fill="auto"/>
        </w:rPr>
      </w:pPr>
      <w:r w:rsidRPr="00EA06DD">
        <w:rPr>
          <w:rStyle w:val="AnswerGray"/>
          <w:b/>
          <w:bCs/>
          <w:sz w:val="22"/>
          <w:szCs w:val="24"/>
          <w:shd w:val="clear" w:color="auto" w:fill="auto"/>
        </w:rPr>
        <w:t>Part 1 Step 3</w:t>
      </w:r>
    </w:p>
    <w:p w14:paraId="646469EE" w14:textId="2C3C4023" w:rsidR="00EC3488" w:rsidRDefault="00EC3488" w:rsidP="005A1692">
      <w:pPr>
        <w:pStyle w:val="BodyTextL25"/>
        <w:rPr>
          <w:rStyle w:val="AnswerGray"/>
          <w:b/>
          <w:bCs/>
          <w:sz w:val="22"/>
          <w:szCs w:val="24"/>
          <w:shd w:val="clear" w:color="auto" w:fill="auto"/>
        </w:rPr>
      </w:pPr>
      <w:r>
        <w:rPr>
          <w:rStyle w:val="AnswerGray"/>
          <w:b/>
          <w:bCs/>
          <w:sz w:val="22"/>
          <w:szCs w:val="24"/>
          <w:shd w:val="clear" w:color="auto" w:fill="auto"/>
        </w:rPr>
        <w:t xml:space="preserve">First event from the Event List PDU Information at Device: Web </w:t>
      </w:r>
      <w:r w:rsidR="00B140DC">
        <w:rPr>
          <w:rStyle w:val="AnswerGray"/>
          <w:b/>
          <w:bCs/>
          <w:sz w:val="22"/>
          <w:szCs w:val="24"/>
          <w:shd w:val="clear" w:color="auto" w:fill="auto"/>
        </w:rPr>
        <w:t>Client</w:t>
      </w:r>
    </w:p>
    <w:p w14:paraId="64F24D61" w14:textId="4F5E4670" w:rsidR="00181996" w:rsidRPr="00181996" w:rsidRDefault="00181996" w:rsidP="005A1692">
      <w:pPr>
        <w:pStyle w:val="BodyTextL25"/>
        <w:rPr>
          <w:rStyle w:val="AnswerGray"/>
          <w:sz w:val="22"/>
          <w:szCs w:val="24"/>
          <w:shd w:val="clear" w:color="auto" w:fill="auto"/>
        </w:rPr>
      </w:pPr>
      <w:r>
        <w:rPr>
          <w:rStyle w:val="AnswerGray"/>
          <w:sz w:val="22"/>
          <w:szCs w:val="24"/>
          <w:shd w:val="clear" w:color="auto" w:fill="auto"/>
        </w:rPr>
        <w:t xml:space="preserve">The below screenshots show the PDU Information at the Web Client device for the first event in the Event List. </w:t>
      </w:r>
      <w:r w:rsidR="002E60B7">
        <w:rPr>
          <w:rStyle w:val="AnswerGray"/>
          <w:sz w:val="22"/>
          <w:szCs w:val="24"/>
          <w:shd w:val="clear" w:color="auto" w:fill="auto"/>
        </w:rPr>
        <w:t>The OSI Model tab shows that there are</w:t>
      </w:r>
      <w:r w:rsidR="002A430E">
        <w:rPr>
          <w:rStyle w:val="AnswerGray"/>
          <w:sz w:val="22"/>
          <w:szCs w:val="24"/>
          <w:shd w:val="clear" w:color="auto" w:fill="auto"/>
        </w:rPr>
        <w:t xml:space="preserve"> 5 out of 7 active layers. </w:t>
      </w:r>
      <w:r w:rsidR="00F45BB6">
        <w:rPr>
          <w:rStyle w:val="AnswerGray"/>
          <w:sz w:val="22"/>
          <w:szCs w:val="24"/>
          <w:shd w:val="clear" w:color="auto" w:fill="auto"/>
        </w:rPr>
        <w:t>Each layer</w:t>
      </w:r>
      <w:r w:rsidR="002A430E">
        <w:rPr>
          <w:rStyle w:val="AnswerGray"/>
          <w:sz w:val="22"/>
          <w:szCs w:val="24"/>
          <w:shd w:val="clear" w:color="auto" w:fill="auto"/>
        </w:rPr>
        <w:t xml:space="preserve"> explains the data flow through </w:t>
      </w:r>
      <w:r w:rsidR="00F45BB6">
        <w:rPr>
          <w:rStyle w:val="AnswerGray"/>
          <w:sz w:val="22"/>
          <w:szCs w:val="24"/>
          <w:shd w:val="clear" w:color="auto" w:fill="auto"/>
        </w:rPr>
        <w:t>that specific layer</w:t>
      </w:r>
      <w:r w:rsidR="002A430E">
        <w:rPr>
          <w:rStyle w:val="AnswerGray"/>
          <w:sz w:val="22"/>
          <w:szCs w:val="24"/>
          <w:shd w:val="clear" w:color="auto" w:fill="auto"/>
        </w:rPr>
        <w:t xml:space="preserve">. </w:t>
      </w:r>
      <w:r w:rsidR="00F45BB6">
        <w:rPr>
          <w:rStyle w:val="AnswerGray"/>
          <w:sz w:val="22"/>
          <w:szCs w:val="24"/>
          <w:shd w:val="clear" w:color="auto" w:fill="auto"/>
        </w:rPr>
        <w:t xml:space="preserve">The Outbound PDU Details </w:t>
      </w:r>
      <w:r w:rsidR="00B04B0B">
        <w:rPr>
          <w:rStyle w:val="AnswerGray"/>
          <w:sz w:val="22"/>
          <w:szCs w:val="24"/>
          <w:shd w:val="clear" w:color="auto" w:fill="auto"/>
        </w:rPr>
        <w:t xml:space="preserve">gives extra information about the IP, TCP, HTTP – it shows how the data is encapsulated and prepared for </w:t>
      </w:r>
      <w:r w:rsidR="004866A8">
        <w:rPr>
          <w:rStyle w:val="AnswerGray"/>
          <w:sz w:val="22"/>
          <w:szCs w:val="24"/>
          <w:shd w:val="clear" w:color="auto" w:fill="auto"/>
        </w:rPr>
        <w:t>transmission.</w:t>
      </w:r>
    </w:p>
    <w:p w14:paraId="3D875249" w14:textId="0AAF14D4" w:rsidR="00E52D6D" w:rsidRPr="00EA06DD" w:rsidRDefault="00697D2B" w:rsidP="00181996">
      <w:pPr>
        <w:pStyle w:val="BodyTextL25"/>
        <w:rPr>
          <w:rStyle w:val="AnswerGray"/>
          <w:b/>
          <w:bCs/>
          <w:color w:val="FF6699"/>
          <w:shd w:val="clear" w:color="auto" w:fill="auto"/>
        </w:rPr>
      </w:pPr>
      <w:r w:rsidRPr="00EA06DD">
        <w:rPr>
          <w:rStyle w:val="AnswerGray"/>
          <w:b/>
          <w:bCs/>
          <w:color w:val="FF6699"/>
          <w:shd w:val="clear" w:color="auto" w:fill="auto"/>
        </w:rPr>
        <w:t xml:space="preserve">OSI Model </w:t>
      </w:r>
      <w:r w:rsidR="00EA06DD">
        <w:rPr>
          <w:rStyle w:val="AnswerGray"/>
          <w:b/>
          <w:bCs/>
          <w:color w:val="FF6699"/>
          <w:shd w:val="clear" w:color="auto" w:fill="auto"/>
        </w:rPr>
        <w:t>– three layers available</w:t>
      </w:r>
    </w:p>
    <w:p w14:paraId="040B0E8D" w14:textId="79BEBF09" w:rsidR="007959D2" w:rsidRDefault="00295CAA" w:rsidP="005A1692">
      <w:pPr>
        <w:pStyle w:val="BodyTextL25"/>
        <w:rPr>
          <w:rStyle w:val="AnswerGray"/>
          <w:shd w:val="clear" w:color="auto" w:fill="auto"/>
        </w:rPr>
      </w:pPr>
      <w:r>
        <w:rPr>
          <w:noProof/>
        </w:rPr>
        <mc:AlternateContent>
          <mc:Choice Requires="wps">
            <w:drawing>
              <wp:anchor distT="0" distB="0" distL="114300" distR="114300" simplePos="0" relativeHeight="251678720" behindDoc="0" locked="0" layoutInCell="1" allowOverlap="1" wp14:anchorId="0F3B1FFB" wp14:editId="5B0E3842">
                <wp:simplePos x="0" y="0"/>
                <wp:positionH relativeFrom="column">
                  <wp:posOffset>3252788</wp:posOffset>
                </wp:positionH>
                <wp:positionV relativeFrom="paragraph">
                  <wp:posOffset>845820</wp:posOffset>
                </wp:positionV>
                <wp:extent cx="3124200" cy="200025"/>
                <wp:effectExtent l="0" t="0" r="19050" b="28575"/>
                <wp:wrapNone/>
                <wp:docPr id="175207285" name="Rectangle: Rounded Corners 3"/>
                <wp:cNvGraphicFramePr/>
                <a:graphic xmlns:a="http://schemas.openxmlformats.org/drawingml/2006/main">
                  <a:graphicData uri="http://schemas.microsoft.com/office/word/2010/wordprocessingShape">
                    <wps:wsp>
                      <wps:cNvSpPr/>
                      <wps:spPr>
                        <a:xfrm>
                          <a:off x="0" y="0"/>
                          <a:ext cx="3124200" cy="200025"/>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44709" id="Rectangle: Rounded Corners 3" o:spid="_x0000_s1026" style="position:absolute;margin-left:256.15pt;margin-top:66.6pt;width:246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" filled="f" strokecolor="#f39" strokeweight="2pt"/>
            </w:pict>
          </mc:Fallback>
        </mc:AlternateContent>
      </w:r>
      <w:r w:rsidR="009D615E">
        <w:rPr>
          <w:noProof/>
        </w:rPr>
        <mc:AlternateContent>
          <mc:Choice Requires="wps">
            <w:drawing>
              <wp:anchor distT="0" distB="0" distL="114300" distR="114300" simplePos="0" relativeHeight="251666432" behindDoc="0" locked="0" layoutInCell="1" allowOverlap="1" wp14:anchorId="0CBD04E8" wp14:editId="681E40CD">
                <wp:simplePos x="0" y="0"/>
                <wp:positionH relativeFrom="column">
                  <wp:posOffset>3214688</wp:posOffset>
                </wp:positionH>
                <wp:positionV relativeFrom="paragraph">
                  <wp:posOffset>2269808</wp:posOffset>
                </wp:positionV>
                <wp:extent cx="2252662" cy="1600200"/>
                <wp:effectExtent l="0" t="0" r="14605" b="19050"/>
                <wp:wrapNone/>
                <wp:docPr id="2146236132" name="Rectangle: Rounded Corners 3"/>
                <wp:cNvGraphicFramePr/>
                <a:graphic xmlns:a="http://schemas.openxmlformats.org/drawingml/2006/main">
                  <a:graphicData uri="http://schemas.microsoft.com/office/word/2010/wordprocessingShape">
                    <wps:wsp>
                      <wps:cNvSpPr/>
                      <wps:spPr>
                        <a:xfrm>
                          <a:off x="0" y="0"/>
                          <a:ext cx="2252662" cy="160020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1F5A3" id="Rectangle: Rounded Corners 3" o:spid="_x0000_s1026" style="position:absolute;margin-left:253.15pt;margin-top:178.75pt;width:177.35pt;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" filled="f" strokecolor="#f39" strokeweight="2pt"/>
            </w:pict>
          </mc:Fallback>
        </mc:AlternateContent>
      </w:r>
      <w:r w:rsidR="00FA7EAE" w:rsidRPr="00FA7EAE">
        <w:rPr>
          <w:rStyle w:val="AnswerGray"/>
          <w:noProof/>
          <w:shd w:val="clear" w:color="auto" w:fill="auto"/>
        </w:rPr>
        <w:drawing>
          <wp:inline distT="0" distB="0" distL="0" distR="0" wp14:anchorId="29DEBFDB" wp14:editId="721D72DC">
            <wp:extent cx="6198384" cy="5124735"/>
            <wp:effectExtent l="0" t="0" r="0" b="0"/>
            <wp:docPr id="1439260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0922" name="Picture 1" descr="A screenshot of a computer&#10;&#10;Description automatically generated"/>
                    <pic:cNvPicPr/>
                  </pic:nvPicPr>
                  <pic:blipFill>
                    <a:blip r:embed="rId12"/>
                    <a:stretch>
                      <a:fillRect/>
                    </a:stretch>
                  </pic:blipFill>
                  <pic:spPr>
                    <a:xfrm>
                      <a:off x="0" y="0"/>
                      <a:ext cx="6236548" cy="5156289"/>
                    </a:xfrm>
                    <a:prstGeom prst="rect">
                      <a:avLst/>
                    </a:prstGeom>
                  </pic:spPr>
                </pic:pic>
              </a:graphicData>
            </a:graphic>
          </wp:inline>
        </w:drawing>
      </w:r>
    </w:p>
    <w:p w14:paraId="257613CE" w14:textId="77777777" w:rsidR="004E1170" w:rsidRDefault="004E1170" w:rsidP="005A1692">
      <w:pPr>
        <w:pStyle w:val="BodyTextL25"/>
        <w:rPr>
          <w:rStyle w:val="AnswerGray"/>
          <w:b/>
          <w:bCs/>
          <w:color w:val="FF6699"/>
          <w:shd w:val="clear" w:color="auto" w:fill="auto"/>
        </w:rPr>
      </w:pPr>
    </w:p>
    <w:p w14:paraId="37A79D74" w14:textId="77777777" w:rsidR="004E1170" w:rsidRDefault="004E1170" w:rsidP="005A1692">
      <w:pPr>
        <w:pStyle w:val="BodyTextL25"/>
        <w:rPr>
          <w:rStyle w:val="AnswerGray"/>
          <w:b/>
          <w:bCs/>
          <w:color w:val="FF6699"/>
          <w:shd w:val="clear" w:color="auto" w:fill="auto"/>
        </w:rPr>
      </w:pPr>
    </w:p>
    <w:p w14:paraId="078CD62F" w14:textId="77777777" w:rsidR="004E1170" w:rsidRDefault="004E1170" w:rsidP="005A1692">
      <w:pPr>
        <w:pStyle w:val="BodyTextL25"/>
        <w:rPr>
          <w:rStyle w:val="AnswerGray"/>
          <w:b/>
          <w:bCs/>
          <w:color w:val="FF6699"/>
          <w:shd w:val="clear" w:color="auto" w:fill="auto"/>
        </w:rPr>
      </w:pPr>
    </w:p>
    <w:p w14:paraId="73BA605F" w14:textId="77777777" w:rsidR="004E1170" w:rsidRDefault="004E1170" w:rsidP="005A1692">
      <w:pPr>
        <w:pStyle w:val="BodyTextL25"/>
        <w:rPr>
          <w:rStyle w:val="AnswerGray"/>
          <w:b/>
          <w:bCs/>
          <w:color w:val="FF6699"/>
          <w:shd w:val="clear" w:color="auto" w:fill="auto"/>
        </w:rPr>
      </w:pPr>
    </w:p>
    <w:p w14:paraId="1313C249" w14:textId="77777777" w:rsidR="004E1170" w:rsidRDefault="004E1170" w:rsidP="005A1692">
      <w:pPr>
        <w:pStyle w:val="BodyTextL25"/>
        <w:rPr>
          <w:rStyle w:val="AnswerGray"/>
          <w:b/>
          <w:bCs/>
          <w:color w:val="FF6699"/>
          <w:shd w:val="clear" w:color="auto" w:fill="auto"/>
        </w:rPr>
      </w:pPr>
    </w:p>
    <w:p w14:paraId="63444812" w14:textId="2F2345A8" w:rsidR="007959D2" w:rsidRPr="00EA06DD" w:rsidRDefault="007959D2" w:rsidP="004866A8">
      <w:pPr>
        <w:pStyle w:val="BodyTextL25"/>
        <w:ind w:left="0" w:firstLine="360"/>
        <w:rPr>
          <w:rStyle w:val="AnswerGray"/>
          <w:b/>
          <w:bCs/>
          <w:color w:val="FF6699"/>
          <w:shd w:val="clear" w:color="auto" w:fill="auto"/>
        </w:rPr>
      </w:pPr>
      <w:r w:rsidRPr="00EA06DD">
        <w:rPr>
          <w:rStyle w:val="AnswerGray"/>
          <w:b/>
          <w:bCs/>
          <w:color w:val="FF6699"/>
          <w:shd w:val="clear" w:color="auto" w:fill="auto"/>
        </w:rPr>
        <w:lastRenderedPageBreak/>
        <w:t>Outbound PDU Details</w:t>
      </w:r>
      <w:r w:rsidR="00EA06DD">
        <w:rPr>
          <w:rStyle w:val="AnswerGray"/>
          <w:b/>
          <w:bCs/>
          <w:color w:val="FF6699"/>
          <w:shd w:val="clear" w:color="auto" w:fill="auto"/>
        </w:rPr>
        <w:t xml:space="preserve"> – IP/TCP/HTTP additional information</w:t>
      </w:r>
    </w:p>
    <w:p w14:paraId="78B704AA" w14:textId="5640208C" w:rsidR="007959D2" w:rsidRDefault="004E1170" w:rsidP="005A1692">
      <w:pPr>
        <w:pStyle w:val="BodyTextL25"/>
        <w:rPr>
          <w:rStyle w:val="AnswerGray"/>
          <w:noProof/>
          <w:shd w:val="clear" w:color="auto" w:fill="auto"/>
        </w:rPr>
      </w:pPr>
      <w:r w:rsidRPr="007F1DC8">
        <w:rPr>
          <w:rStyle w:val="AnswerGray"/>
          <w:noProof/>
          <w:shd w:val="clear" w:color="auto" w:fill="auto"/>
        </w:rPr>
        <w:drawing>
          <wp:anchor distT="0" distB="0" distL="114300" distR="114300" simplePos="0" relativeHeight="251661312" behindDoc="0" locked="0" layoutInCell="1" allowOverlap="1" wp14:anchorId="665DE403" wp14:editId="113DA202">
            <wp:simplePos x="0" y="0"/>
            <wp:positionH relativeFrom="margin">
              <wp:align>center</wp:align>
            </wp:positionH>
            <wp:positionV relativeFrom="paragraph">
              <wp:posOffset>56658</wp:posOffset>
            </wp:positionV>
            <wp:extent cx="5854890" cy="7387259"/>
            <wp:effectExtent l="0" t="0" r="0" b="4445"/>
            <wp:wrapNone/>
            <wp:docPr id="202896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291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4890" cy="7387259"/>
                    </a:xfrm>
                    <a:prstGeom prst="rect">
                      <a:avLst/>
                    </a:prstGeom>
                  </pic:spPr>
                </pic:pic>
              </a:graphicData>
            </a:graphic>
            <wp14:sizeRelH relativeFrom="page">
              <wp14:pctWidth>0</wp14:pctWidth>
            </wp14:sizeRelH>
            <wp14:sizeRelV relativeFrom="page">
              <wp14:pctHeight>0</wp14:pctHeight>
            </wp14:sizeRelV>
          </wp:anchor>
        </w:drawing>
      </w:r>
    </w:p>
    <w:p w14:paraId="4AB889CB" w14:textId="78DD2517" w:rsidR="007F1DC8" w:rsidRDefault="007F1DC8" w:rsidP="005A1692">
      <w:pPr>
        <w:pStyle w:val="BodyTextL25"/>
        <w:rPr>
          <w:rStyle w:val="AnswerGray"/>
          <w:noProof/>
          <w:shd w:val="clear" w:color="auto" w:fill="auto"/>
        </w:rPr>
      </w:pPr>
    </w:p>
    <w:p w14:paraId="032AE4CD" w14:textId="78A8271B" w:rsidR="007F1DC8" w:rsidRDefault="009D615E">
      <w:pPr>
        <w:spacing w:before="0" w:after="0" w:line="240" w:lineRule="auto"/>
        <w:rPr>
          <w:rStyle w:val="AnswerGray"/>
          <w:noProof/>
          <w:shd w:val="clear" w:color="auto" w:fill="auto"/>
        </w:rPr>
      </w:pPr>
      <w:r>
        <w:rPr>
          <w:noProof/>
        </w:rPr>
        <mc:AlternateContent>
          <mc:Choice Requires="wps">
            <w:drawing>
              <wp:anchor distT="0" distB="0" distL="114300" distR="114300" simplePos="0" relativeHeight="251672576" behindDoc="0" locked="0" layoutInCell="1" allowOverlap="1" wp14:anchorId="49F52893" wp14:editId="679757DA">
                <wp:simplePos x="0" y="0"/>
                <wp:positionH relativeFrom="column">
                  <wp:posOffset>704850</wp:posOffset>
                </wp:positionH>
                <wp:positionV relativeFrom="paragraph">
                  <wp:posOffset>3429000</wp:posOffset>
                </wp:positionV>
                <wp:extent cx="4981575" cy="1309688"/>
                <wp:effectExtent l="0" t="0" r="28575" b="24130"/>
                <wp:wrapNone/>
                <wp:docPr id="188440113" name="Rectangle: Rounded Corners 3"/>
                <wp:cNvGraphicFramePr/>
                <a:graphic xmlns:a="http://schemas.openxmlformats.org/drawingml/2006/main">
                  <a:graphicData uri="http://schemas.microsoft.com/office/word/2010/wordprocessingShape">
                    <wps:wsp>
                      <wps:cNvSpPr/>
                      <wps:spPr>
                        <a:xfrm>
                          <a:off x="0" y="0"/>
                          <a:ext cx="4981575" cy="1309688"/>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6983C" id="Rectangle: Rounded Corners 3" o:spid="_x0000_s1026" style="position:absolute;margin-left:55.5pt;margin-top:270pt;width:392.25pt;height:10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" filled="f" strokecolor="#f39" strokeweight="2pt"/>
            </w:pict>
          </mc:Fallback>
        </mc:AlternateContent>
      </w:r>
      <w:r>
        <w:rPr>
          <w:noProof/>
        </w:rPr>
        <mc:AlternateContent>
          <mc:Choice Requires="wps">
            <w:drawing>
              <wp:anchor distT="0" distB="0" distL="114300" distR="114300" simplePos="0" relativeHeight="251670528" behindDoc="0" locked="0" layoutInCell="1" allowOverlap="1" wp14:anchorId="22553716" wp14:editId="24AEFA83">
                <wp:simplePos x="0" y="0"/>
                <wp:positionH relativeFrom="column">
                  <wp:posOffset>723900</wp:posOffset>
                </wp:positionH>
                <wp:positionV relativeFrom="paragraph">
                  <wp:posOffset>6029325</wp:posOffset>
                </wp:positionV>
                <wp:extent cx="5057775" cy="642938"/>
                <wp:effectExtent l="0" t="0" r="28575" b="24130"/>
                <wp:wrapNone/>
                <wp:docPr id="1580315204" name="Rectangle: Rounded Corners 3"/>
                <wp:cNvGraphicFramePr/>
                <a:graphic xmlns:a="http://schemas.openxmlformats.org/drawingml/2006/main">
                  <a:graphicData uri="http://schemas.microsoft.com/office/word/2010/wordprocessingShape">
                    <wps:wsp>
                      <wps:cNvSpPr/>
                      <wps:spPr>
                        <a:xfrm>
                          <a:off x="0" y="0"/>
                          <a:ext cx="5057775" cy="642938"/>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B5BE7" id="Rectangle: Rounded Corners 3" o:spid="_x0000_s1026" style="position:absolute;margin-left:57pt;margin-top:474.75pt;width:398.25pt;height:5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" filled="f" strokecolor="#f39" strokeweight="2pt"/>
            </w:pict>
          </mc:Fallback>
        </mc:AlternateContent>
      </w:r>
      <w:r>
        <w:rPr>
          <w:noProof/>
        </w:rPr>
        <mc:AlternateContent>
          <mc:Choice Requires="wps">
            <w:drawing>
              <wp:anchor distT="0" distB="0" distL="114300" distR="114300" simplePos="0" relativeHeight="251668480" behindDoc="0" locked="0" layoutInCell="1" allowOverlap="1" wp14:anchorId="4759B012" wp14:editId="7EEFA825">
                <wp:simplePos x="0" y="0"/>
                <wp:positionH relativeFrom="column">
                  <wp:posOffset>2319338</wp:posOffset>
                </wp:positionH>
                <wp:positionV relativeFrom="paragraph">
                  <wp:posOffset>2528888</wp:posOffset>
                </wp:positionV>
                <wp:extent cx="1671637" cy="876300"/>
                <wp:effectExtent l="0" t="0" r="24130" b="19050"/>
                <wp:wrapNone/>
                <wp:docPr id="1189532818" name="Rectangle: Rounded Corners 3"/>
                <wp:cNvGraphicFramePr/>
                <a:graphic xmlns:a="http://schemas.openxmlformats.org/drawingml/2006/main">
                  <a:graphicData uri="http://schemas.microsoft.com/office/word/2010/wordprocessingShape">
                    <wps:wsp>
                      <wps:cNvSpPr/>
                      <wps:spPr>
                        <a:xfrm>
                          <a:off x="0" y="0"/>
                          <a:ext cx="1671637" cy="87630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85DCE" id="Rectangle: Rounded Corners 3" o:spid="_x0000_s1026" style="position:absolute;margin-left:182.65pt;margin-top:199.15pt;width:131.6pt;height: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" filled="f" strokecolor="#f39" strokeweight="2pt"/>
            </w:pict>
          </mc:Fallback>
        </mc:AlternateContent>
      </w:r>
      <w:r w:rsidR="007F1DC8">
        <w:rPr>
          <w:rStyle w:val="AnswerGray"/>
          <w:noProof/>
          <w:shd w:val="clear" w:color="auto" w:fill="auto"/>
        </w:rPr>
        <w:br w:type="page"/>
      </w:r>
    </w:p>
    <w:p w14:paraId="713A534B" w14:textId="6C9FA782" w:rsidR="004E1170" w:rsidRDefault="004E1170" w:rsidP="005A1692">
      <w:pPr>
        <w:pStyle w:val="BodyTextL25"/>
        <w:rPr>
          <w:rStyle w:val="AnswerGray"/>
          <w:b/>
          <w:bCs/>
          <w:sz w:val="22"/>
          <w:szCs w:val="24"/>
          <w:shd w:val="clear" w:color="auto" w:fill="auto"/>
        </w:rPr>
      </w:pPr>
      <w:r>
        <w:rPr>
          <w:rStyle w:val="AnswerGray"/>
          <w:b/>
          <w:bCs/>
          <w:sz w:val="22"/>
          <w:szCs w:val="24"/>
          <w:shd w:val="clear" w:color="auto" w:fill="auto"/>
        </w:rPr>
        <w:lastRenderedPageBreak/>
        <w:t>Second event from the Event List PDU Information at Device: Web Client</w:t>
      </w:r>
    </w:p>
    <w:p w14:paraId="1505DE53" w14:textId="13BE50BB" w:rsidR="004866A8" w:rsidRPr="004866A8" w:rsidRDefault="004866A8" w:rsidP="005A1692">
      <w:pPr>
        <w:pStyle w:val="BodyTextL25"/>
        <w:rPr>
          <w:rStyle w:val="AnswerGray"/>
          <w:sz w:val="22"/>
          <w:szCs w:val="24"/>
          <w:shd w:val="clear" w:color="auto" w:fill="auto"/>
        </w:rPr>
      </w:pPr>
      <w:r w:rsidRPr="004866A8">
        <w:rPr>
          <w:rStyle w:val="AnswerGray"/>
          <w:sz w:val="22"/>
          <w:szCs w:val="24"/>
          <w:shd w:val="clear" w:color="auto" w:fill="auto"/>
        </w:rPr>
        <w:t>T</w:t>
      </w:r>
      <w:r>
        <w:rPr>
          <w:rStyle w:val="AnswerGray"/>
          <w:sz w:val="22"/>
          <w:szCs w:val="24"/>
          <w:shd w:val="clear" w:color="auto" w:fill="auto"/>
        </w:rPr>
        <w:t xml:space="preserve">he below </w:t>
      </w:r>
      <w:r w:rsidR="00783031">
        <w:rPr>
          <w:rStyle w:val="AnswerGray"/>
          <w:sz w:val="22"/>
          <w:szCs w:val="24"/>
          <w:shd w:val="clear" w:color="auto" w:fill="auto"/>
        </w:rPr>
        <w:t>screenshot</w:t>
      </w:r>
      <w:r>
        <w:rPr>
          <w:rStyle w:val="AnswerGray"/>
          <w:sz w:val="22"/>
          <w:szCs w:val="24"/>
          <w:shd w:val="clear" w:color="auto" w:fill="auto"/>
        </w:rPr>
        <w:t xml:space="preserve"> displays information </w:t>
      </w:r>
      <w:r w:rsidR="00C84092">
        <w:rPr>
          <w:rStyle w:val="AnswerGray"/>
          <w:sz w:val="22"/>
          <w:szCs w:val="24"/>
          <w:shd w:val="clear" w:color="auto" w:fill="auto"/>
        </w:rPr>
        <w:t>about Layer 1</w:t>
      </w:r>
      <w:r w:rsidR="00783031">
        <w:rPr>
          <w:rStyle w:val="AnswerGray"/>
          <w:sz w:val="22"/>
          <w:szCs w:val="24"/>
          <w:shd w:val="clear" w:color="auto" w:fill="auto"/>
        </w:rPr>
        <w:t>. It means that the device is in a state where it is preparing to send a frame, but no additional information about the data is currently available.</w:t>
      </w:r>
      <w:r>
        <w:rPr>
          <w:rStyle w:val="AnswerGray"/>
          <w:sz w:val="22"/>
          <w:szCs w:val="24"/>
          <w:shd w:val="clear" w:color="auto" w:fill="auto"/>
        </w:rPr>
        <w:t xml:space="preserve"> </w:t>
      </w:r>
    </w:p>
    <w:p w14:paraId="06EB51A4" w14:textId="072BD91C" w:rsidR="004E1170" w:rsidRDefault="00295CAA" w:rsidP="005A1692">
      <w:pPr>
        <w:pStyle w:val="BodyTextL25"/>
        <w:rPr>
          <w:rStyle w:val="AnswerGray"/>
          <w:b/>
          <w:bCs/>
          <w:sz w:val="22"/>
          <w:szCs w:val="24"/>
          <w:shd w:val="clear" w:color="auto" w:fill="auto"/>
        </w:rPr>
      </w:pPr>
      <w:r>
        <w:rPr>
          <w:noProof/>
        </w:rPr>
        <mc:AlternateContent>
          <mc:Choice Requires="wps">
            <w:drawing>
              <wp:anchor distT="0" distB="0" distL="114300" distR="114300" simplePos="0" relativeHeight="251676672" behindDoc="0" locked="0" layoutInCell="1" allowOverlap="1" wp14:anchorId="7905A7B9" wp14:editId="10657C98">
                <wp:simplePos x="0" y="0"/>
                <wp:positionH relativeFrom="column">
                  <wp:posOffset>3228975</wp:posOffset>
                </wp:positionH>
                <wp:positionV relativeFrom="paragraph">
                  <wp:posOffset>1009967</wp:posOffset>
                </wp:positionV>
                <wp:extent cx="3405188" cy="238125"/>
                <wp:effectExtent l="0" t="0" r="24130" b="28575"/>
                <wp:wrapNone/>
                <wp:docPr id="161998587" name="Rectangle: Rounded Corners 3"/>
                <wp:cNvGraphicFramePr/>
                <a:graphic xmlns:a="http://schemas.openxmlformats.org/drawingml/2006/main">
                  <a:graphicData uri="http://schemas.microsoft.com/office/word/2010/wordprocessingShape">
                    <wps:wsp>
                      <wps:cNvSpPr/>
                      <wps:spPr>
                        <a:xfrm>
                          <a:off x="0" y="0"/>
                          <a:ext cx="3405188" cy="238125"/>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1352C" id="Rectangle: Rounded Corners 3" o:spid="_x0000_s1026" style="position:absolute;margin-left:254.25pt;margin-top:79.5pt;width:268.1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" filled="f" strokecolor="#f39" strokeweight="2pt"/>
            </w:pict>
          </mc:Fallback>
        </mc:AlternateContent>
      </w:r>
      <w:r>
        <w:rPr>
          <w:noProof/>
        </w:rPr>
        <mc:AlternateContent>
          <mc:Choice Requires="wps">
            <w:drawing>
              <wp:anchor distT="0" distB="0" distL="114300" distR="114300" simplePos="0" relativeHeight="251674624" behindDoc="0" locked="0" layoutInCell="1" allowOverlap="1" wp14:anchorId="06AD6674" wp14:editId="58E23F24">
                <wp:simplePos x="0" y="0"/>
                <wp:positionH relativeFrom="column">
                  <wp:posOffset>3648075</wp:posOffset>
                </wp:positionH>
                <wp:positionV relativeFrom="paragraph">
                  <wp:posOffset>2262504</wp:posOffset>
                </wp:positionV>
                <wp:extent cx="2590800" cy="1414463"/>
                <wp:effectExtent l="0" t="0" r="19050" b="14605"/>
                <wp:wrapNone/>
                <wp:docPr id="1312296012" name="Rectangle: Rounded Corners 3"/>
                <wp:cNvGraphicFramePr/>
                <a:graphic xmlns:a="http://schemas.openxmlformats.org/drawingml/2006/main">
                  <a:graphicData uri="http://schemas.microsoft.com/office/word/2010/wordprocessingShape">
                    <wps:wsp>
                      <wps:cNvSpPr/>
                      <wps:spPr>
                        <a:xfrm>
                          <a:off x="0" y="0"/>
                          <a:ext cx="2590800" cy="1414463"/>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BC914" id="Rectangle: Rounded Corners 3" o:spid="_x0000_s1026" style="position:absolute;margin-left:287.25pt;margin-top:178.15pt;width:204pt;height:11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" filled="f" strokecolor="#f39" strokeweight="2pt"/>
            </w:pict>
          </mc:Fallback>
        </mc:AlternateContent>
      </w:r>
      <w:r w:rsidR="004E1170" w:rsidRPr="004E1170">
        <w:rPr>
          <w:rStyle w:val="AnswerGray"/>
          <w:b/>
          <w:bCs/>
          <w:noProof/>
          <w:sz w:val="22"/>
          <w:szCs w:val="24"/>
          <w:shd w:val="clear" w:color="auto" w:fill="auto"/>
        </w:rPr>
        <w:drawing>
          <wp:inline distT="0" distB="0" distL="0" distR="0" wp14:anchorId="492B3909" wp14:editId="78642D82">
            <wp:extent cx="6400800" cy="5238750"/>
            <wp:effectExtent l="0" t="0" r="0" b="0"/>
            <wp:docPr id="130121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8781" name="Picture 1" descr="A screenshot of a computer&#10;&#10;Description automatically generated"/>
                    <pic:cNvPicPr/>
                  </pic:nvPicPr>
                  <pic:blipFill>
                    <a:blip r:embed="rId14"/>
                    <a:stretch>
                      <a:fillRect/>
                    </a:stretch>
                  </pic:blipFill>
                  <pic:spPr>
                    <a:xfrm>
                      <a:off x="0" y="0"/>
                      <a:ext cx="6400800" cy="5238750"/>
                    </a:xfrm>
                    <a:prstGeom prst="rect">
                      <a:avLst/>
                    </a:prstGeom>
                  </pic:spPr>
                </pic:pic>
              </a:graphicData>
            </a:graphic>
          </wp:inline>
        </w:drawing>
      </w:r>
    </w:p>
    <w:p w14:paraId="6CDBDAAA" w14:textId="77777777" w:rsidR="004E1170" w:rsidRDefault="004E1170" w:rsidP="005A1692">
      <w:pPr>
        <w:pStyle w:val="BodyTextL25"/>
        <w:rPr>
          <w:rStyle w:val="AnswerGray"/>
          <w:b/>
          <w:bCs/>
          <w:sz w:val="22"/>
          <w:szCs w:val="24"/>
          <w:shd w:val="clear" w:color="auto" w:fill="auto"/>
        </w:rPr>
      </w:pPr>
    </w:p>
    <w:p w14:paraId="55B920F8" w14:textId="77777777" w:rsidR="004E1170" w:rsidRDefault="004E1170" w:rsidP="005A1692">
      <w:pPr>
        <w:pStyle w:val="BodyTextL25"/>
        <w:rPr>
          <w:rStyle w:val="AnswerGray"/>
          <w:b/>
          <w:bCs/>
          <w:sz w:val="22"/>
          <w:szCs w:val="24"/>
          <w:shd w:val="clear" w:color="auto" w:fill="auto"/>
        </w:rPr>
      </w:pPr>
    </w:p>
    <w:p w14:paraId="42E4C3B7" w14:textId="77777777" w:rsidR="004E1170" w:rsidRDefault="004E1170" w:rsidP="005A1692">
      <w:pPr>
        <w:pStyle w:val="BodyTextL25"/>
        <w:rPr>
          <w:rStyle w:val="AnswerGray"/>
          <w:b/>
          <w:bCs/>
          <w:sz w:val="22"/>
          <w:szCs w:val="24"/>
          <w:shd w:val="clear" w:color="auto" w:fill="auto"/>
        </w:rPr>
      </w:pPr>
    </w:p>
    <w:p w14:paraId="56AD6740" w14:textId="77777777" w:rsidR="004E1170" w:rsidRDefault="004E1170" w:rsidP="005A1692">
      <w:pPr>
        <w:pStyle w:val="BodyTextL25"/>
        <w:rPr>
          <w:rStyle w:val="AnswerGray"/>
          <w:b/>
          <w:bCs/>
          <w:sz w:val="22"/>
          <w:szCs w:val="24"/>
          <w:shd w:val="clear" w:color="auto" w:fill="auto"/>
        </w:rPr>
      </w:pPr>
    </w:p>
    <w:p w14:paraId="328497A9" w14:textId="77777777" w:rsidR="004E1170" w:rsidRDefault="004E1170" w:rsidP="005A1692">
      <w:pPr>
        <w:pStyle w:val="BodyTextL25"/>
        <w:rPr>
          <w:rStyle w:val="AnswerGray"/>
          <w:b/>
          <w:bCs/>
          <w:sz w:val="22"/>
          <w:szCs w:val="24"/>
          <w:shd w:val="clear" w:color="auto" w:fill="auto"/>
        </w:rPr>
      </w:pPr>
    </w:p>
    <w:p w14:paraId="55580416" w14:textId="77777777" w:rsidR="004E1170" w:rsidRDefault="004E1170" w:rsidP="005A1692">
      <w:pPr>
        <w:pStyle w:val="BodyTextL25"/>
        <w:rPr>
          <w:rStyle w:val="AnswerGray"/>
          <w:b/>
          <w:bCs/>
          <w:sz w:val="22"/>
          <w:szCs w:val="24"/>
          <w:shd w:val="clear" w:color="auto" w:fill="auto"/>
        </w:rPr>
      </w:pPr>
    </w:p>
    <w:p w14:paraId="4EDF2ED1" w14:textId="77777777" w:rsidR="004E1170" w:rsidRDefault="004E1170" w:rsidP="005A1692">
      <w:pPr>
        <w:pStyle w:val="BodyTextL25"/>
        <w:rPr>
          <w:rStyle w:val="AnswerGray"/>
          <w:b/>
          <w:bCs/>
          <w:sz w:val="22"/>
          <w:szCs w:val="24"/>
          <w:shd w:val="clear" w:color="auto" w:fill="auto"/>
        </w:rPr>
      </w:pPr>
    </w:p>
    <w:p w14:paraId="0E8679D5" w14:textId="77777777" w:rsidR="004E1170" w:rsidRDefault="004E1170" w:rsidP="005A1692">
      <w:pPr>
        <w:pStyle w:val="BodyTextL25"/>
        <w:rPr>
          <w:rStyle w:val="AnswerGray"/>
          <w:b/>
          <w:bCs/>
          <w:sz w:val="22"/>
          <w:szCs w:val="24"/>
          <w:shd w:val="clear" w:color="auto" w:fill="auto"/>
        </w:rPr>
      </w:pPr>
    </w:p>
    <w:p w14:paraId="11B253DC" w14:textId="77777777" w:rsidR="004E1170" w:rsidRDefault="004E1170" w:rsidP="005A1692">
      <w:pPr>
        <w:pStyle w:val="BodyTextL25"/>
        <w:rPr>
          <w:rStyle w:val="AnswerGray"/>
          <w:b/>
          <w:bCs/>
          <w:sz w:val="22"/>
          <w:szCs w:val="24"/>
          <w:shd w:val="clear" w:color="auto" w:fill="auto"/>
        </w:rPr>
      </w:pPr>
    </w:p>
    <w:p w14:paraId="5B5418DC" w14:textId="0097AC55" w:rsidR="00B140DC" w:rsidRDefault="00B140DC" w:rsidP="005A1692">
      <w:pPr>
        <w:pStyle w:val="BodyTextL25"/>
        <w:rPr>
          <w:rStyle w:val="AnswerGray"/>
          <w:b/>
          <w:bCs/>
          <w:sz w:val="22"/>
          <w:szCs w:val="24"/>
          <w:shd w:val="clear" w:color="auto" w:fill="auto"/>
        </w:rPr>
      </w:pPr>
      <w:r w:rsidRPr="007F1DC8">
        <w:rPr>
          <w:rStyle w:val="AnswerGray"/>
          <w:b/>
          <w:bCs/>
          <w:sz w:val="22"/>
          <w:szCs w:val="24"/>
          <w:shd w:val="clear" w:color="auto" w:fill="auto"/>
        </w:rPr>
        <w:lastRenderedPageBreak/>
        <w:t>Third event from the Event List PDU Information at Device: Web Client</w:t>
      </w:r>
    </w:p>
    <w:p w14:paraId="5C1F0234" w14:textId="77777777" w:rsidR="009A64A8" w:rsidRDefault="009A64A8" w:rsidP="009A64A8">
      <w:pPr>
        <w:pStyle w:val="BodyTextL25"/>
        <w:spacing w:before="0" w:after="0"/>
        <w:rPr>
          <w:rStyle w:val="AnswerGray"/>
          <w:sz w:val="22"/>
          <w:szCs w:val="24"/>
          <w:shd w:val="clear" w:color="auto" w:fill="auto"/>
        </w:rPr>
      </w:pPr>
      <w:r w:rsidRPr="009A64A8">
        <w:rPr>
          <w:rStyle w:val="AnswerGray"/>
          <w:sz w:val="22"/>
          <w:szCs w:val="24"/>
          <w:shd w:val="clear" w:color="auto" w:fill="auto"/>
        </w:rPr>
        <w:t>The below screenshot shows three different tabs: OSI Model, Inbound PDU Details, and Outbound PDU Details. The active layers are:</w:t>
      </w:r>
    </w:p>
    <w:p w14:paraId="04906651" w14:textId="51C24D0D" w:rsidR="00881543" w:rsidRDefault="00881543" w:rsidP="00881543">
      <w:pPr>
        <w:pStyle w:val="BodyTextL25"/>
        <w:numPr>
          <w:ilvl w:val="0"/>
          <w:numId w:val="16"/>
        </w:numPr>
        <w:spacing w:before="0" w:after="0"/>
        <w:rPr>
          <w:rStyle w:val="AnswerGray"/>
          <w:sz w:val="22"/>
          <w:szCs w:val="24"/>
          <w:shd w:val="clear" w:color="auto" w:fill="auto"/>
        </w:rPr>
      </w:pPr>
      <w:r>
        <w:rPr>
          <w:rStyle w:val="AnswerGray"/>
          <w:sz w:val="22"/>
          <w:szCs w:val="24"/>
          <w:shd w:val="clear" w:color="auto" w:fill="auto"/>
        </w:rPr>
        <w:t xml:space="preserve">Layer 7 </w:t>
      </w:r>
      <w:r w:rsidR="009A64A8">
        <w:rPr>
          <w:rStyle w:val="AnswerGray"/>
          <w:sz w:val="22"/>
          <w:szCs w:val="24"/>
          <w:shd w:val="clear" w:color="auto" w:fill="auto"/>
        </w:rPr>
        <w:t>A</w:t>
      </w:r>
      <w:r>
        <w:rPr>
          <w:rStyle w:val="AnswerGray"/>
          <w:sz w:val="22"/>
          <w:szCs w:val="24"/>
          <w:shd w:val="clear" w:color="auto" w:fill="auto"/>
        </w:rPr>
        <w:t>pplication</w:t>
      </w:r>
    </w:p>
    <w:p w14:paraId="6FE349DA" w14:textId="55D32400" w:rsidR="00881543" w:rsidRDefault="00881543" w:rsidP="00881543">
      <w:pPr>
        <w:pStyle w:val="BodyTextL25"/>
        <w:numPr>
          <w:ilvl w:val="0"/>
          <w:numId w:val="16"/>
        </w:numPr>
        <w:spacing w:before="0" w:after="0"/>
        <w:rPr>
          <w:rStyle w:val="AnswerGray"/>
          <w:sz w:val="22"/>
          <w:szCs w:val="24"/>
          <w:shd w:val="clear" w:color="auto" w:fill="auto"/>
        </w:rPr>
      </w:pPr>
      <w:r>
        <w:rPr>
          <w:rStyle w:val="AnswerGray"/>
          <w:sz w:val="22"/>
          <w:szCs w:val="24"/>
          <w:shd w:val="clear" w:color="auto" w:fill="auto"/>
        </w:rPr>
        <w:t>Layer 4 Transport</w:t>
      </w:r>
    </w:p>
    <w:p w14:paraId="5D328476" w14:textId="6A342AEE" w:rsidR="00881543" w:rsidRDefault="00881543" w:rsidP="00881543">
      <w:pPr>
        <w:pStyle w:val="BodyTextL25"/>
        <w:numPr>
          <w:ilvl w:val="0"/>
          <w:numId w:val="16"/>
        </w:numPr>
        <w:spacing w:before="0" w:after="0"/>
        <w:rPr>
          <w:rStyle w:val="AnswerGray"/>
          <w:sz w:val="22"/>
          <w:szCs w:val="24"/>
          <w:shd w:val="clear" w:color="auto" w:fill="auto"/>
        </w:rPr>
      </w:pPr>
      <w:r>
        <w:rPr>
          <w:rStyle w:val="AnswerGray"/>
          <w:sz w:val="22"/>
          <w:szCs w:val="24"/>
          <w:shd w:val="clear" w:color="auto" w:fill="auto"/>
        </w:rPr>
        <w:t>Layer 4 Network</w:t>
      </w:r>
    </w:p>
    <w:p w14:paraId="73A9651C" w14:textId="5761AFC3" w:rsidR="00881543" w:rsidRDefault="00881543" w:rsidP="00881543">
      <w:pPr>
        <w:pStyle w:val="BodyTextL25"/>
        <w:numPr>
          <w:ilvl w:val="0"/>
          <w:numId w:val="16"/>
        </w:numPr>
        <w:spacing w:before="0" w:after="0"/>
        <w:rPr>
          <w:rStyle w:val="AnswerGray"/>
          <w:sz w:val="22"/>
          <w:szCs w:val="24"/>
          <w:shd w:val="clear" w:color="auto" w:fill="auto"/>
        </w:rPr>
      </w:pPr>
      <w:r>
        <w:rPr>
          <w:rStyle w:val="AnswerGray"/>
          <w:sz w:val="22"/>
          <w:szCs w:val="24"/>
          <w:shd w:val="clear" w:color="auto" w:fill="auto"/>
        </w:rPr>
        <w:t>Layer 2 Data Link</w:t>
      </w:r>
    </w:p>
    <w:p w14:paraId="785D0C6F" w14:textId="5370423C" w:rsidR="002277D9" w:rsidRPr="00881543" w:rsidRDefault="00881543" w:rsidP="00881543">
      <w:pPr>
        <w:pStyle w:val="BodyTextL25"/>
        <w:numPr>
          <w:ilvl w:val="0"/>
          <w:numId w:val="16"/>
        </w:numPr>
        <w:spacing w:before="0" w:after="0"/>
        <w:rPr>
          <w:rStyle w:val="AnswerGray"/>
          <w:shd w:val="clear" w:color="auto" w:fill="auto"/>
        </w:rPr>
      </w:pPr>
      <w:r>
        <w:rPr>
          <w:rStyle w:val="AnswerGray"/>
          <w:sz w:val="22"/>
          <w:szCs w:val="24"/>
          <w:shd w:val="clear" w:color="auto" w:fill="auto"/>
        </w:rPr>
        <w:t>Layer 1 Physica</w:t>
      </w:r>
      <w:r w:rsidR="009A64A8">
        <w:rPr>
          <w:rStyle w:val="AnswerGray"/>
          <w:sz w:val="22"/>
          <w:szCs w:val="24"/>
          <w:shd w:val="clear" w:color="auto" w:fill="auto"/>
        </w:rPr>
        <w:t>l</w:t>
      </w:r>
    </w:p>
    <w:p w14:paraId="11EE497A" w14:textId="6E46E40F" w:rsidR="00EA06DD" w:rsidRDefault="00295CAA" w:rsidP="005A1692">
      <w:pPr>
        <w:pStyle w:val="BodyTextL25"/>
        <w:rPr>
          <w:rStyle w:val="AnswerGray"/>
          <w:shd w:val="clear" w:color="auto" w:fill="auto"/>
        </w:rPr>
      </w:pPr>
      <w:r>
        <w:rPr>
          <w:noProof/>
        </w:rPr>
        <mc:AlternateContent>
          <mc:Choice Requires="wps">
            <w:drawing>
              <wp:anchor distT="0" distB="0" distL="114300" distR="114300" simplePos="0" relativeHeight="251684864" behindDoc="0" locked="0" layoutInCell="1" allowOverlap="1" wp14:anchorId="61A2DC45" wp14:editId="569DF2AC">
                <wp:simplePos x="0" y="0"/>
                <wp:positionH relativeFrom="column">
                  <wp:posOffset>1066800</wp:posOffset>
                </wp:positionH>
                <wp:positionV relativeFrom="paragraph">
                  <wp:posOffset>3163570</wp:posOffset>
                </wp:positionV>
                <wp:extent cx="1123950" cy="209550"/>
                <wp:effectExtent l="0" t="0" r="19050" b="19050"/>
                <wp:wrapNone/>
                <wp:docPr id="262869748" name="Rectangle: Rounded Corners 3"/>
                <wp:cNvGraphicFramePr/>
                <a:graphic xmlns:a="http://schemas.openxmlformats.org/drawingml/2006/main">
                  <a:graphicData uri="http://schemas.microsoft.com/office/word/2010/wordprocessingShape">
                    <wps:wsp>
                      <wps:cNvSpPr/>
                      <wps:spPr>
                        <a:xfrm>
                          <a:off x="0" y="0"/>
                          <a:ext cx="1123950" cy="20955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94758A" id="Rectangle: Rounded Corners 3" o:spid="_x0000_s1026" style="position:absolute;margin-left:84pt;margin-top:249.1pt;width:88.5pt;height:1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" filled="f" strokecolor="#f39" strokeweight="2pt"/>
            </w:pict>
          </mc:Fallback>
        </mc:AlternateContent>
      </w:r>
      <w:r>
        <w:rPr>
          <w:noProof/>
        </w:rPr>
        <mc:AlternateContent>
          <mc:Choice Requires="wps">
            <w:drawing>
              <wp:anchor distT="0" distB="0" distL="114300" distR="114300" simplePos="0" relativeHeight="251682816" behindDoc="0" locked="0" layoutInCell="1" allowOverlap="1" wp14:anchorId="77CF2A91" wp14:editId="0B92635B">
                <wp:simplePos x="0" y="0"/>
                <wp:positionH relativeFrom="column">
                  <wp:posOffset>476250</wp:posOffset>
                </wp:positionH>
                <wp:positionV relativeFrom="paragraph">
                  <wp:posOffset>3792220</wp:posOffset>
                </wp:positionV>
                <wp:extent cx="5148263" cy="1443038"/>
                <wp:effectExtent l="0" t="0" r="14605" b="24130"/>
                <wp:wrapNone/>
                <wp:docPr id="418752340" name="Rectangle: Rounded Corners 3"/>
                <wp:cNvGraphicFramePr/>
                <a:graphic xmlns:a="http://schemas.openxmlformats.org/drawingml/2006/main">
                  <a:graphicData uri="http://schemas.microsoft.com/office/word/2010/wordprocessingShape">
                    <wps:wsp>
                      <wps:cNvSpPr/>
                      <wps:spPr>
                        <a:xfrm>
                          <a:off x="0" y="0"/>
                          <a:ext cx="5148263" cy="1443038"/>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7A261" id="Rectangle: Rounded Corners 3" o:spid="_x0000_s1026" style="position:absolute;margin-left:37.5pt;margin-top:298.6pt;width:405.4pt;height:11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" filled="f" strokecolor="#f39" strokeweight="2pt"/>
            </w:pict>
          </mc:Fallback>
        </mc:AlternateContent>
      </w:r>
      <w:r>
        <w:rPr>
          <w:noProof/>
        </w:rPr>
        <mc:AlternateContent>
          <mc:Choice Requires="wps">
            <w:drawing>
              <wp:anchor distT="0" distB="0" distL="114300" distR="114300" simplePos="0" relativeHeight="251680768" behindDoc="0" locked="0" layoutInCell="1" allowOverlap="1" wp14:anchorId="1B575E10" wp14:editId="45BD5482">
                <wp:simplePos x="0" y="0"/>
                <wp:positionH relativeFrom="column">
                  <wp:posOffset>2814638</wp:posOffset>
                </wp:positionH>
                <wp:positionV relativeFrom="paragraph">
                  <wp:posOffset>1468120</wp:posOffset>
                </wp:positionV>
                <wp:extent cx="2838450" cy="166688"/>
                <wp:effectExtent l="0" t="0" r="19050" b="24130"/>
                <wp:wrapNone/>
                <wp:docPr id="1652827956" name="Rectangle: Rounded Corners 3"/>
                <wp:cNvGraphicFramePr/>
                <a:graphic xmlns:a="http://schemas.openxmlformats.org/drawingml/2006/main">
                  <a:graphicData uri="http://schemas.microsoft.com/office/word/2010/wordprocessingShape">
                    <wps:wsp>
                      <wps:cNvSpPr/>
                      <wps:spPr>
                        <a:xfrm>
                          <a:off x="0" y="0"/>
                          <a:ext cx="2838450" cy="166688"/>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C425A" id="Rectangle: Rounded Corners 3" o:spid="_x0000_s1026" style="position:absolute;margin-left:221.65pt;margin-top:115.6pt;width:223.5pt;height:1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" filled="f" strokecolor="#f39" strokeweight="2pt"/>
            </w:pict>
          </mc:Fallback>
        </mc:AlternateContent>
      </w:r>
      <w:r w:rsidR="009A64A8" w:rsidRPr="009A64A8">
        <w:rPr>
          <w:rStyle w:val="AnswerGray"/>
          <w:sz w:val="22"/>
          <w:szCs w:val="24"/>
          <w:shd w:val="clear" w:color="auto" w:fill="auto"/>
        </w:rPr>
        <w:t>When data is traveling through these layers, it means it is actively being processed and transmitted. This indicates that a full cycle of data transmission from the server to the client was achieved.</w:t>
      </w:r>
      <w:r w:rsidR="00B140DC" w:rsidRPr="00B140DC">
        <w:rPr>
          <w:rStyle w:val="AnswerGray"/>
          <w:noProof/>
          <w:shd w:val="clear" w:color="auto" w:fill="auto"/>
        </w:rPr>
        <w:drawing>
          <wp:inline distT="0" distB="0" distL="0" distR="0" wp14:anchorId="23682426" wp14:editId="37B30ED3">
            <wp:extent cx="5386387" cy="5477763"/>
            <wp:effectExtent l="0" t="0" r="5080" b="8890"/>
            <wp:docPr id="214242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8588" name="Picture 1" descr="A screenshot of a computer&#10;&#10;Description automatically generated"/>
                    <pic:cNvPicPr/>
                  </pic:nvPicPr>
                  <pic:blipFill>
                    <a:blip r:embed="rId15"/>
                    <a:stretch>
                      <a:fillRect/>
                    </a:stretch>
                  </pic:blipFill>
                  <pic:spPr>
                    <a:xfrm>
                      <a:off x="0" y="0"/>
                      <a:ext cx="5390582" cy="5482029"/>
                    </a:xfrm>
                    <a:prstGeom prst="rect">
                      <a:avLst/>
                    </a:prstGeom>
                  </pic:spPr>
                </pic:pic>
              </a:graphicData>
            </a:graphic>
          </wp:inline>
        </w:drawing>
      </w:r>
      <w:r w:rsidRPr="00295CAA">
        <w:rPr>
          <w:noProof/>
        </w:rPr>
        <w:t xml:space="preserve"> </w:t>
      </w:r>
    </w:p>
    <w:p w14:paraId="485825B2" w14:textId="77777777" w:rsidR="004E1170" w:rsidRDefault="004E1170" w:rsidP="005A1692">
      <w:pPr>
        <w:pStyle w:val="BodyTextL25"/>
        <w:rPr>
          <w:rStyle w:val="AnswerGray"/>
          <w:shd w:val="clear" w:color="auto" w:fill="auto"/>
        </w:rPr>
      </w:pPr>
    </w:p>
    <w:p w14:paraId="52251EB0" w14:textId="77777777" w:rsidR="004E1170" w:rsidRDefault="004E1170" w:rsidP="005A1692">
      <w:pPr>
        <w:pStyle w:val="BodyTextL25"/>
        <w:rPr>
          <w:rStyle w:val="AnswerGray"/>
          <w:shd w:val="clear" w:color="auto" w:fill="auto"/>
        </w:rPr>
      </w:pPr>
    </w:p>
    <w:p w14:paraId="16C2BD95" w14:textId="77777777" w:rsidR="004E1170" w:rsidRDefault="004E1170" w:rsidP="005A1692">
      <w:pPr>
        <w:pStyle w:val="BodyTextL25"/>
        <w:rPr>
          <w:rStyle w:val="AnswerGray"/>
          <w:shd w:val="clear" w:color="auto" w:fill="auto"/>
        </w:rPr>
      </w:pPr>
    </w:p>
    <w:p w14:paraId="54E3531D" w14:textId="77777777" w:rsidR="004E1170" w:rsidRDefault="004E1170" w:rsidP="005A1692">
      <w:pPr>
        <w:pStyle w:val="BodyTextL25"/>
        <w:rPr>
          <w:rStyle w:val="AnswerGray"/>
          <w:shd w:val="clear" w:color="auto" w:fill="auto"/>
        </w:rPr>
      </w:pPr>
    </w:p>
    <w:p w14:paraId="65C8C6B3" w14:textId="5C585E5C" w:rsidR="004E1170" w:rsidRPr="00436005" w:rsidRDefault="00414D29" w:rsidP="005A1692">
      <w:pPr>
        <w:pStyle w:val="BodyTextL25"/>
        <w:rPr>
          <w:rStyle w:val="AnswerGray"/>
          <w:b/>
          <w:bCs/>
          <w:sz w:val="22"/>
          <w:szCs w:val="24"/>
          <w:shd w:val="clear" w:color="auto" w:fill="auto"/>
        </w:rPr>
      </w:pPr>
      <w:r w:rsidRPr="00436005">
        <w:rPr>
          <w:rStyle w:val="AnswerGray"/>
          <w:b/>
          <w:bCs/>
          <w:sz w:val="22"/>
          <w:szCs w:val="24"/>
          <w:shd w:val="clear" w:color="auto" w:fill="auto"/>
        </w:rPr>
        <w:lastRenderedPageBreak/>
        <w:t>Part 2 Step 1</w:t>
      </w:r>
    </w:p>
    <w:p w14:paraId="4D472CC3" w14:textId="23530213" w:rsidR="00414D29" w:rsidRDefault="00D91777" w:rsidP="005A1692">
      <w:pPr>
        <w:pStyle w:val="BodyTextL25"/>
        <w:rPr>
          <w:rStyle w:val="AnswerGray"/>
          <w:shd w:val="clear" w:color="auto" w:fill="auto"/>
        </w:rPr>
      </w:pPr>
      <w:r>
        <w:rPr>
          <w:rStyle w:val="AnswerGray"/>
          <w:shd w:val="clear" w:color="auto" w:fill="auto"/>
        </w:rPr>
        <w:t xml:space="preserve">First DNS event </w:t>
      </w:r>
      <w:r w:rsidR="00E83061">
        <w:rPr>
          <w:rStyle w:val="AnswerGray"/>
          <w:shd w:val="clear" w:color="auto" w:fill="auto"/>
        </w:rPr>
        <w:t xml:space="preserve">(Outbound PDU) </w:t>
      </w:r>
      <w:r>
        <w:rPr>
          <w:rStyle w:val="AnswerGray"/>
          <w:shd w:val="clear" w:color="auto" w:fill="auto"/>
        </w:rPr>
        <w:t xml:space="preserve">in Event List </w:t>
      </w:r>
      <w:r w:rsidR="00331700">
        <w:rPr>
          <w:rStyle w:val="AnswerGray"/>
          <w:shd w:val="clear" w:color="auto" w:fill="auto"/>
        </w:rPr>
        <w:t xml:space="preserve">shows the initial DNS query sent from the Web Client to the DNS sever on IP address 192.168.1.254. </w:t>
      </w:r>
      <w:r w:rsidR="002D5A3B">
        <w:rPr>
          <w:rStyle w:val="AnswerGray"/>
          <w:shd w:val="clear" w:color="auto" w:fill="auto"/>
        </w:rPr>
        <w:t xml:space="preserve">We can read from the column that the source port is 1025, and the destination port is 53 (for DNS request). </w:t>
      </w:r>
      <w:r w:rsidR="00455AB2">
        <w:rPr>
          <w:rStyle w:val="AnswerGray"/>
          <w:shd w:val="clear" w:color="auto" w:fill="auto"/>
        </w:rPr>
        <w:t xml:space="preserve">The request is encapsulated at OSI Layers </w:t>
      </w:r>
      <w:r w:rsidR="008330E9">
        <w:rPr>
          <w:rStyle w:val="AnswerGray"/>
          <w:shd w:val="clear" w:color="auto" w:fill="auto"/>
        </w:rPr>
        <w:t xml:space="preserve">displayed below. On the other hand, the last DNS event from Event List </w:t>
      </w:r>
      <w:r w:rsidR="00E83061">
        <w:rPr>
          <w:rStyle w:val="AnswerGray"/>
          <w:shd w:val="clear" w:color="auto" w:fill="auto"/>
        </w:rPr>
        <w:t xml:space="preserve">(Inbound PDU) shows the response from the DNS server to the Web Client. The response is sent back to the client </w:t>
      </w:r>
      <w:r w:rsidR="00261309">
        <w:rPr>
          <w:rStyle w:val="AnswerGray"/>
          <w:shd w:val="clear" w:color="auto" w:fill="auto"/>
        </w:rPr>
        <w:t xml:space="preserve">on port 1027. The </w:t>
      </w:r>
      <w:r w:rsidR="001F3341">
        <w:rPr>
          <w:rStyle w:val="AnswerGray"/>
          <w:shd w:val="clear" w:color="auto" w:fill="auto"/>
        </w:rPr>
        <w:t xml:space="preserve">query travels through the same OSI Layers which confirms that the client received DNS answer. </w:t>
      </w:r>
      <w:r w:rsidR="0060012B">
        <w:rPr>
          <w:rStyle w:val="AnswerGray"/>
          <w:shd w:val="clear" w:color="auto" w:fill="auto"/>
        </w:rPr>
        <w:t xml:space="preserve">The only difference is that the </w:t>
      </w:r>
      <w:r w:rsidR="00AE0F5E">
        <w:rPr>
          <w:rStyle w:val="AnswerGray"/>
          <w:shd w:val="clear" w:color="auto" w:fill="auto"/>
        </w:rPr>
        <w:t xml:space="preserve">First DNS event Layer 1 is grayed out, which means its not active at this point, instead the DNS query is being prepared at this point. </w:t>
      </w:r>
      <w:r w:rsidR="00E92FEA">
        <w:rPr>
          <w:rStyle w:val="AnswerGray"/>
          <w:shd w:val="clear" w:color="auto" w:fill="auto"/>
        </w:rPr>
        <w:t>The Layer 1 (Physical) becomes active in last DNS event as the device received the DNS response at this point</w:t>
      </w:r>
      <w:r w:rsidR="00557E74">
        <w:rPr>
          <w:rStyle w:val="AnswerGray"/>
          <w:shd w:val="clear" w:color="auto" w:fill="auto"/>
        </w:rPr>
        <w:t xml:space="preserve">. </w:t>
      </w:r>
    </w:p>
    <w:p w14:paraId="2C11B17C" w14:textId="2F4FB403" w:rsidR="00E3196A" w:rsidRPr="00436005" w:rsidRDefault="00E3196A" w:rsidP="00E3196A">
      <w:pPr>
        <w:pStyle w:val="BodyTextL25"/>
        <w:rPr>
          <w:rStyle w:val="AnswerGray"/>
          <w:b/>
          <w:bCs/>
          <w:color w:val="FF6699"/>
          <w:shd w:val="clear" w:color="auto" w:fill="auto"/>
        </w:rPr>
      </w:pPr>
      <w:r w:rsidRPr="00436005">
        <w:rPr>
          <w:rStyle w:val="AnswerGray"/>
          <w:b/>
          <w:bCs/>
          <w:color w:val="FF6699"/>
          <w:shd w:val="clear" w:color="auto" w:fill="auto"/>
        </w:rPr>
        <w:t xml:space="preserve">First DNS </w:t>
      </w:r>
      <w:r w:rsidR="00A9655D" w:rsidRPr="00436005">
        <w:rPr>
          <w:rStyle w:val="AnswerGray"/>
          <w:b/>
          <w:bCs/>
          <w:color w:val="FF6699"/>
          <w:shd w:val="clear" w:color="auto" w:fill="auto"/>
        </w:rPr>
        <w:t>Info</w:t>
      </w:r>
    </w:p>
    <w:p w14:paraId="15EAC01E" w14:textId="4283676C" w:rsidR="00E3196A" w:rsidRDefault="00557E74" w:rsidP="00E3196A">
      <w:pPr>
        <w:pStyle w:val="BodyTextL25"/>
        <w:rPr>
          <w:rStyle w:val="AnswerGray"/>
          <w:shd w:val="clear" w:color="auto" w:fill="auto"/>
        </w:rPr>
      </w:pPr>
      <w:r>
        <w:rPr>
          <w:noProof/>
        </w:rPr>
        <mc:AlternateContent>
          <mc:Choice Requires="wps">
            <w:drawing>
              <wp:anchor distT="0" distB="0" distL="114300" distR="114300" simplePos="0" relativeHeight="251692032" behindDoc="0" locked="0" layoutInCell="1" allowOverlap="1" wp14:anchorId="4195357C" wp14:editId="70469674">
                <wp:simplePos x="0" y="0"/>
                <wp:positionH relativeFrom="margin">
                  <wp:posOffset>1509713</wp:posOffset>
                </wp:positionH>
                <wp:positionV relativeFrom="paragraph">
                  <wp:posOffset>274003</wp:posOffset>
                </wp:positionV>
                <wp:extent cx="1162050" cy="200025"/>
                <wp:effectExtent l="0" t="0" r="19050" b="28575"/>
                <wp:wrapNone/>
                <wp:docPr id="946028986" name="Rectangle: Rounded Corners 4"/>
                <wp:cNvGraphicFramePr/>
                <a:graphic xmlns:a="http://schemas.openxmlformats.org/drawingml/2006/main">
                  <a:graphicData uri="http://schemas.microsoft.com/office/word/2010/wordprocessingShape">
                    <wps:wsp>
                      <wps:cNvSpPr/>
                      <wps:spPr>
                        <a:xfrm>
                          <a:off x="0" y="0"/>
                          <a:ext cx="1162050" cy="200025"/>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A945E" id="Rectangle: Rounded Corners 4" o:spid="_x0000_s1026" style="position:absolute;margin-left:118.9pt;margin-top:21.6pt;width:91.5pt;height:1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" filled="f" strokecolor="#f39" strokeweight="2pt">
                <w10:wrap anchorx="margin"/>
              </v:roundrect>
            </w:pict>
          </mc:Fallback>
        </mc:AlternateContent>
      </w:r>
      <w:r>
        <w:rPr>
          <w:noProof/>
        </w:rPr>
        <mc:AlternateContent>
          <mc:Choice Requires="wps">
            <w:drawing>
              <wp:anchor distT="0" distB="0" distL="114300" distR="114300" simplePos="0" relativeHeight="251685888" behindDoc="0" locked="0" layoutInCell="1" allowOverlap="1" wp14:anchorId="5370ADE5" wp14:editId="0CE94206">
                <wp:simplePos x="0" y="0"/>
                <wp:positionH relativeFrom="column">
                  <wp:posOffset>3295650</wp:posOffset>
                </wp:positionH>
                <wp:positionV relativeFrom="paragraph">
                  <wp:posOffset>1921828</wp:posOffset>
                </wp:positionV>
                <wp:extent cx="2228850" cy="228600"/>
                <wp:effectExtent l="0" t="0" r="19050" b="19050"/>
                <wp:wrapNone/>
                <wp:docPr id="1571795098" name="Rectangle: Rounded Corners 4"/>
                <wp:cNvGraphicFramePr/>
                <a:graphic xmlns:a="http://schemas.openxmlformats.org/drawingml/2006/main">
                  <a:graphicData uri="http://schemas.microsoft.com/office/word/2010/wordprocessingShape">
                    <wps:wsp>
                      <wps:cNvSpPr/>
                      <wps:spPr>
                        <a:xfrm>
                          <a:off x="0" y="0"/>
                          <a:ext cx="2228850" cy="22860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86D641" id="Rectangle: Rounded Corners 4" o:spid="_x0000_s1026" style="position:absolute;margin-left:259.5pt;margin-top:151.35pt;width:175.5pt;height:18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" filled="f" strokecolor="#f39" strokeweight="2pt"/>
            </w:pict>
          </mc:Fallback>
        </mc:AlternateContent>
      </w:r>
      <w:r w:rsidR="00E3196A" w:rsidRPr="00E3196A">
        <w:rPr>
          <w:rStyle w:val="AnswerGray"/>
          <w:noProof/>
          <w:shd w:val="clear" w:color="auto" w:fill="auto"/>
        </w:rPr>
        <w:drawing>
          <wp:inline distT="0" distB="0" distL="0" distR="0" wp14:anchorId="6FB61AAE" wp14:editId="4A431A34">
            <wp:extent cx="5362575" cy="2631279"/>
            <wp:effectExtent l="0" t="0" r="0" b="0"/>
            <wp:docPr id="391494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4785" name="Picture 1" descr="A screenshot of a computer&#10;&#10;Description automatically generated"/>
                    <pic:cNvPicPr/>
                  </pic:nvPicPr>
                  <pic:blipFill>
                    <a:blip r:embed="rId16"/>
                    <a:stretch>
                      <a:fillRect/>
                    </a:stretch>
                  </pic:blipFill>
                  <pic:spPr>
                    <a:xfrm>
                      <a:off x="0" y="0"/>
                      <a:ext cx="5375299" cy="2637522"/>
                    </a:xfrm>
                    <a:prstGeom prst="rect">
                      <a:avLst/>
                    </a:prstGeom>
                  </pic:spPr>
                </pic:pic>
              </a:graphicData>
            </a:graphic>
          </wp:inline>
        </w:drawing>
      </w:r>
    </w:p>
    <w:p w14:paraId="285F1D6A" w14:textId="0CDC2E4E" w:rsidR="00A9655D" w:rsidRPr="00436005" w:rsidRDefault="00A9655D" w:rsidP="00E3196A">
      <w:pPr>
        <w:pStyle w:val="BodyTextL25"/>
        <w:rPr>
          <w:rStyle w:val="AnswerGray"/>
          <w:b/>
          <w:bCs/>
          <w:color w:val="FF6699"/>
          <w:shd w:val="clear" w:color="auto" w:fill="auto"/>
        </w:rPr>
      </w:pPr>
      <w:r w:rsidRPr="00436005">
        <w:rPr>
          <w:rStyle w:val="AnswerGray"/>
          <w:b/>
          <w:bCs/>
          <w:color w:val="FF6699"/>
          <w:shd w:val="clear" w:color="auto" w:fill="auto"/>
        </w:rPr>
        <w:t>Last DNS Info</w:t>
      </w:r>
    </w:p>
    <w:p w14:paraId="1BC57421" w14:textId="2D0F5BED" w:rsidR="00A9655D" w:rsidRDefault="00557E74" w:rsidP="00E3196A">
      <w:pPr>
        <w:pStyle w:val="BodyTextL25"/>
        <w:rPr>
          <w:rStyle w:val="AnswerGray"/>
          <w:shd w:val="clear" w:color="auto" w:fill="auto"/>
        </w:rPr>
      </w:pPr>
      <w:r>
        <w:rPr>
          <w:noProof/>
        </w:rPr>
        <mc:AlternateContent>
          <mc:Choice Requires="wps">
            <w:drawing>
              <wp:anchor distT="0" distB="0" distL="114300" distR="114300" simplePos="0" relativeHeight="251689984" behindDoc="0" locked="0" layoutInCell="1" allowOverlap="1" wp14:anchorId="66554D92" wp14:editId="2B2AF3BF">
                <wp:simplePos x="0" y="0"/>
                <wp:positionH relativeFrom="margin">
                  <wp:posOffset>1247775</wp:posOffset>
                </wp:positionH>
                <wp:positionV relativeFrom="paragraph">
                  <wp:posOffset>378460</wp:posOffset>
                </wp:positionV>
                <wp:extent cx="1123950" cy="190500"/>
                <wp:effectExtent l="0" t="0" r="19050" b="19050"/>
                <wp:wrapNone/>
                <wp:docPr id="149114421" name="Rectangle: Rounded Corners 4"/>
                <wp:cNvGraphicFramePr/>
                <a:graphic xmlns:a="http://schemas.openxmlformats.org/drawingml/2006/main">
                  <a:graphicData uri="http://schemas.microsoft.com/office/word/2010/wordprocessingShape">
                    <wps:wsp>
                      <wps:cNvSpPr/>
                      <wps:spPr>
                        <a:xfrm>
                          <a:off x="0" y="0"/>
                          <a:ext cx="1123950" cy="19050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92B67" id="Rectangle: Rounded Corners 4" o:spid="_x0000_s1026" style="position:absolute;margin-left:98.25pt;margin-top:29.8pt;width:88.5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" filled="f" strokecolor="#f39" strokeweight="2pt">
                <w10:wrap anchorx="margin"/>
              </v:roundrect>
            </w:pict>
          </mc:Fallback>
        </mc:AlternateContent>
      </w:r>
      <w:r>
        <w:rPr>
          <w:noProof/>
        </w:rPr>
        <mc:AlternateContent>
          <mc:Choice Requires="wps">
            <w:drawing>
              <wp:anchor distT="0" distB="0" distL="114300" distR="114300" simplePos="0" relativeHeight="251687936" behindDoc="0" locked="0" layoutInCell="1" allowOverlap="1" wp14:anchorId="44877CA3" wp14:editId="1BA08028">
                <wp:simplePos x="0" y="0"/>
                <wp:positionH relativeFrom="column">
                  <wp:posOffset>433070</wp:posOffset>
                </wp:positionH>
                <wp:positionV relativeFrom="paragraph">
                  <wp:posOffset>2669222</wp:posOffset>
                </wp:positionV>
                <wp:extent cx="2228850" cy="228600"/>
                <wp:effectExtent l="0" t="0" r="19050" b="19050"/>
                <wp:wrapNone/>
                <wp:docPr id="2118890113" name="Rectangle: Rounded Corners 4"/>
                <wp:cNvGraphicFramePr/>
                <a:graphic xmlns:a="http://schemas.openxmlformats.org/drawingml/2006/main">
                  <a:graphicData uri="http://schemas.microsoft.com/office/word/2010/wordprocessingShape">
                    <wps:wsp>
                      <wps:cNvSpPr/>
                      <wps:spPr>
                        <a:xfrm>
                          <a:off x="0" y="0"/>
                          <a:ext cx="2228850" cy="22860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9CD5A6" id="Rectangle: Rounded Corners 4" o:spid="_x0000_s1026" style="position:absolute;margin-left:34.1pt;margin-top:210.15pt;width:175.5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" filled="f" strokecolor="#f39" strokeweight="2pt"/>
            </w:pict>
          </mc:Fallback>
        </mc:AlternateContent>
      </w:r>
      <w:r w:rsidR="005D77A3" w:rsidRPr="005D77A3">
        <w:rPr>
          <w:rStyle w:val="AnswerGray"/>
          <w:noProof/>
          <w:shd w:val="clear" w:color="auto" w:fill="auto"/>
        </w:rPr>
        <w:drawing>
          <wp:inline distT="0" distB="0" distL="0" distR="0" wp14:anchorId="3E4AAF4E" wp14:editId="53EB0459">
            <wp:extent cx="5352843" cy="3343275"/>
            <wp:effectExtent l="0" t="0" r="635" b="0"/>
            <wp:docPr id="38365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657" name="Picture 1" descr="A screenshot of a computer&#10;&#10;Description automatically generated"/>
                    <pic:cNvPicPr/>
                  </pic:nvPicPr>
                  <pic:blipFill>
                    <a:blip r:embed="rId17"/>
                    <a:stretch>
                      <a:fillRect/>
                    </a:stretch>
                  </pic:blipFill>
                  <pic:spPr>
                    <a:xfrm>
                      <a:off x="0" y="0"/>
                      <a:ext cx="5365393" cy="3351113"/>
                    </a:xfrm>
                    <a:prstGeom prst="rect">
                      <a:avLst/>
                    </a:prstGeom>
                  </pic:spPr>
                </pic:pic>
              </a:graphicData>
            </a:graphic>
          </wp:inline>
        </w:drawing>
      </w:r>
    </w:p>
    <w:p w14:paraId="6A242615" w14:textId="5A90B303" w:rsidR="005D77A3" w:rsidRPr="00436005" w:rsidRDefault="005D77A3" w:rsidP="00557E74">
      <w:pPr>
        <w:pStyle w:val="BodyTextL25"/>
        <w:ind w:left="0" w:firstLine="360"/>
        <w:rPr>
          <w:rStyle w:val="AnswerGray"/>
          <w:b/>
          <w:bCs/>
          <w:color w:val="FF6699"/>
          <w:shd w:val="clear" w:color="auto" w:fill="auto"/>
        </w:rPr>
      </w:pPr>
      <w:r w:rsidRPr="00436005">
        <w:rPr>
          <w:rStyle w:val="AnswerGray"/>
          <w:b/>
          <w:bCs/>
          <w:color w:val="FF6699"/>
          <w:shd w:val="clear" w:color="auto" w:fill="auto"/>
        </w:rPr>
        <w:lastRenderedPageBreak/>
        <w:t xml:space="preserve">First Outbound PDU Details for DNS </w:t>
      </w:r>
    </w:p>
    <w:p w14:paraId="03E2D699" w14:textId="7C306C81" w:rsidR="00E3196A" w:rsidRDefault="000A05A7" w:rsidP="00E3196A">
      <w:pPr>
        <w:pStyle w:val="BodyTextL25"/>
        <w:rPr>
          <w:rStyle w:val="AnswerGray"/>
          <w:shd w:val="clear" w:color="auto" w:fill="auto"/>
        </w:rPr>
      </w:pPr>
      <w:r>
        <w:rPr>
          <w:noProof/>
        </w:rPr>
        <mc:AlternateContent>
          <mc:Choice Requires="wps">
            <w:drawing>
              <wp:anchor distT="0" distB="0" distL="114300" distR="114300" simplePos="0" relativeHeight="251694080" behindDoc="0" locked="0" layoutInCell="1" allowOverlap="1" wp14:anchorId="535FDBD9" wp14:editId="3716EBCB">
                <wp:simplePos x="0" y="0"/>
                <wp:positionH relativeFrom="column">
                  <wp:posOffset>1495424</wp:posOffset>
                </wp:positionH>
                <wp:positionV relativeFrom="paragraph">
                  <wp:posOffset>3249612</wp:posOffset>
                </wp:positionV>
                <wp:extent cx="3719513" cy="257175"/>
                <wp:effectExtent l="0" t="0" r="14605" b="28575"/>
                <wp:wrapNone/>
                <wp:docPr id="1948522485" name="Rectangle: Rounded Corners 4"/>
                <wp:cNvGraphicFramePr/>
                <a:graphic xmlns:a="http://schemas.openxmlformats.org/drawingml/2006/main">
                  <a:graphicData uri="http://schemas.microsoft.com/office/word/2010/wordprocessingShape">
                    <wps:wsp>
                      <wps:cNvSpPr/>
                      <wps:spPr>
                        <a:xfrm>
                          <a:off x="0" y="0"/>
                          <a:ext cx="3719513" cy="257175"/>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3ADBF" id="Rectangle: Rounded Corners 4" o:spid="_x0000_s1026" style="position:absolute;margin-left:117.75pt;margin-top:255.85pt;width:292.9pt;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" filled="f" strokecolor="#f39" strokeweight="2pt"/>
            </w:pict>
          </mc:Fallback>
        </mc:AlternateContent>
      </w:r>
      <w:r w:rsidR="0081155A" w:rsidRPr="0081155A">
        <w:rPr>
          <w:rStyle w:val="AnswerGray"/>
          <w:noProof/>
          <w:shd w:val="clear" w:color="auto" w:fill="auto"/>
        </w:rPr>
        <w:drawing>
          <wp:inline distT="0" distB="0" distL="0" distR="0" wp14:anchorId="3B55708C" wp14:editId="3DC6A49D">
            <wp:extent cx="6400800" cy="7488555"/>
            <wp:effectExtent l="0" t="0" r="0" b="0"/>
            <wp:docPr id="155816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468" name="Picture 1" descr="A screenshot of a computer&#10;&#10;Description automatically generated"/>
                    <pic:cNvPicPr/>
                  </pic:nvPicPr>
                  <pic:blipFill>
                    <a:blip r:embed="rId18"/>
                    <a:stretch>
                      <a:fillRect/>
                    </a:stretch>
                  </pic:blipFill>
                  <pic:spPr>
                    <a:xfrm>
                      <a:off x="0" y="0"/>
                      <a:ext cx="6400800" cy="7488555"/>
                    </a:xfrm>
                    <a:prstGeom prst="rect">
                      <a:avLst/>
                    </a:prstGeom>
                  </pic:spPr>
                </pic:pic>
              </a:graphicData>
            </a:graphic>
          </wp:inline>
        </w:drawing>
      </w:r>
    </w:p>
    <w:p w14:paraId="1273260D" w14:textId="77777777" w:rsidR="0081155A" w:rsidRDefault="0081155A" w:rsidP="00E3196A">
      <w:pPr>
        <w:pStyle w:val="BodyTextL25"/>
        <w:rPr>
          <w:rStyle w:val="AnswerGray"/>
          <w:shd w:val="clear" w:color="auto" w:fill="auto"/>
        </w:rPr>
      </w:pPr>
    </w:p>
    <w:p w14:paraId="2EAEDCF7" w14:textId="77777777" w:rsidR="00E139A2" w:rsidRDefault="00E139A2" w:rsidP="005A1692">
      <w:pPr>
        <w:pStyle w:val="BodyTextL25"/>
        <w:rPr>
          <w:rStyle w:val="AnswerGray"/>
          <w:shd w:val="clear" w:color="auto" w:fill="auto"/>
        </w:rPr>
      </w:pPr>
    </w:p>
    <w:p w14:paraId="2B9999CB" w14:textId="73208C0B" w:rsidR="00414D29" w:rsidRDefault="005D77A3" w:rsidP="005A1692">
      <w:pPr>
        <w:pStyle w:val="BodyTextL25"/>
        <w:rPr>
          <w:rStyle w:val="AnswerGray"/>
          <w:shd w:val="clear" w:color="auto" w:fill="auto"/>
        </w:rPr>
      </w:pPr>
      <w:r w:rsidRPr="00436005">
        <w:rPr>
          <w:rStyle w:val="AnswerGray"/>
          <w:b/>
          <w:bCs/>
          <w:color w:val="FF6699"/>
          <w:shd w:val="clear" w:color="auto" w:fill="auto"/>
        </w:rPr>
        <w:lastRenderedPageBreak/>
        <w:t xml:space="preserve">Last </w:t>
      </w:r>
      <w:r w:rsidR="00E139A2" w:rsidRPr="00436005">
        <w:rPr>
          <w:rStyle w:val="AnswerGray"/>
          <w:b/>
          <w:bCs/>
          <w:color w:val="FF6699"/>
          <w:shd w:val="clear" w:color="auto" w:fill="auto"/>
        </w:rPr>
        <w:t>Inbound PDU Details for</w:t>
      </w:r>
      <w:r w:rsidR="00E139A2">
        <w:rPr>
          <w:rStyle w:val="AnswerGray"/>
          <w:shd w:val="clear" w:color="auto" w:fill="auto"/>
        </w:rPr>
        <w:t xml:space="preserve"> </w:t>
      </w:r>
      <w:r w:rsidR="00E139A2" w:rsidRPr="00436005">
        <w:rPr>
          <w:rStyle w:val="AnswerGray"/>
          <w:b/>
          <w:bCs/>
          <w:color w:val="FF6699"/>
          <w:shd w:val="clear" w:color="auto" w:fill="auto"/>
        </w:rPr>
        <w:t>DNS</w:t>
      </w:r>
    </w:p>
    <w:p w14:paraId="5C9401A2" w14:textId="42A96B1F" w:rsidR="00E139A2" w:rsidRDefault="000A05A7" w:rsidP="005A1692">
      <w:pPr>
        <w:pStyle w:val="BodyTextL25"/>
        <w:rPr>
          <w:rStyle w:val="AnswerGray"/>
          <w:shd w:val="clear" w:color="auto" w:fill="auto"/>
        </w:rPr>
      </w:pPr>
      <w:r>
        <w:rPr>
          <w:noProof/>
        </w:rPr>
        <mc:AlternateContent>
          <mc:Choice Requires="wps">
            <w:drawing>
              <wp:anchor distT="0" distB="0" distL="114300" distR="114300" simplePos="0" relativeHeight="251696128" behindDoc="0" locked="0" layoutInCell="1" allowOverlap="1" wp14:anchorId="65ED734D" wp14:editId="6E43C09D">
                <wp:simplePos x="0" y="0"/>
                <wp:positionH relativeFrom="column">
                  <wp:posOffset>1147762</wp:posOffset>
                </wp:positionH>
                <wp:positionV relativeFrom="paragraph">
                  <wp:posOffset>4411662</wp:posOffset>
                </wp:positionV>
                <wp:extent cx="4238625" cy="1476375"/>
                <wp:effectExtent l="0" t="0" r="28575" b="28575"/>
                <wp:wrapNone/>
                <wp:docPr id="1835283688" name="Rectangle: Rounded Corners 4"/>
                <wp:cNvGraphicFramePr/>
                <a:graphic xmlns:a="http://schemas.openxmlformats.org/drawingml/2006/main">
                  <a:graphicData uri="http://schemas.microsoft.com/office/word/2010/wordprocessingShape">
                    <wps:wsp>
                      <wps:cNvSpPr/>
                      <wps:spPr>
                        <a:xfrm>
                          <a:off x="0" y="0"/>
                          <a:ext cx="4238625" cy="1476375"/>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B583D" id="Rectangle: Rounded Corners 4" o:spid="_x0000_s1026" style="position:absolute;margin-left:90.35pt;margin-top:347.35pt;width:333.75pt;height:11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" filled="f" strokecolor="#f39" strokeweight="2pt"/>
            </w:pict>
          </mc:Fallback>
        </mc:AlternateContent>
      </w:r>
      <w:r w:rsidR="00E139A2" w:rsidRPr="00E139A2">
        <w:rPr>
          <w:rStyle w:val="AnswerGray"/>
          <w:noProof/>
          <w:shd w:val="clear" w:color="auto" w:fill="auto"/>
        </w:rPr>
        <w:drawing>
          <wp:inline distT="0" distB="0" distL="0" distR="0" wp14:anchorId="4C2E2453" wp14:editId="458545C9">
            <wp:extent cx="6400800" cy="6292850"/>
            <wp:effectExtent l="0" t="0" r="0" b="0"/>
            <wp:docPr id="140174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3161" name="Picture 1" descr="A screenshot of a computer&#10;&#10;Description automatically generated"/>
                    <pic:cNvPicPr/>
                  </pic:nvPicPr>
                  <pic:blipFill>
                    <a:blip r:embed="rId19"/>
                    <a:stretch>
                      <a:fillRect/>
                    </a:stretch>
                  </pic:blipFill>
                  <pic:spPr>
                    <a:xfrm>
                      <a:off x="0" y="0"/>
                      <a:ext cx="6400800" cy="6292850"/>
                    </a:xfrm>
                    <a:prstGeom prst="rect">
                      <a:avLst/>
                    </a:prstGeom>
                  </pic:spPr>
                </pic:pic>
              </a:graphicData>
            </a:graphic>
          </wp:inline>
        </w:drawing>
      </w:r>
    </w:p>
    <w:p w14:paraId="5F854E64" w14:textId="77777777" w:rsidR="0081155A" w:rsidRDefault="0081155A" w:rsidP="005A1692">
      <w:pPr>
        <w:pStyle w:val="BodyTextL25"/>
        <w:rPr>
          <w:rStyle w:val="AnswerGray"/>
          <w:shd w:val="clear" w:color="auto" w:fill="auto"/>
        </w:rPr>
      </w:pPr>
    </w:p>
    <w:p w14:paraId="4C81ED5F" w14:textId="77777777" w:rsidR="00E139A2" w:rsidRDefault="00E139A2" w:rsidP="005A1692">
      <w:pPr>
        <w:pStyle w:val="BodyTextL25"/>
        <w:rPr>
          <w:rStyle w:val="AnswerGray"/>
          <w:shd w:val="clear" w:color="auto" w:fill="auto"/>
        </w:rPr>
      </w:pPr>
    </w:p>
    <w:p w14:paraId="4D61BCA3" w14:textId="77777777" w:rsidR="00E139A2" w:rsidRDefault="00E139A2" w:rsidP="005A1692">
      <w:pPr>
        <w:pStyle w:val="BodyTextL25"/>
        <w:rPr>
          <w:rStyle w:val="AnswerGray"/>
          <w:shd w:val="clear" w:color="auto" w:fill="auto"/>
        </w:rPr>
      </w:pPr>
    </w:p>
    <w:p w14:paraId="306F71F2" w14:textId="77777777" w:rsidR="00E139A2" w:rsidRDefault="00E139A2" w:rsidP="005A1692">
      <w:pPr>
        <w:pStyle w:val="BodyTextL25"/>
        <w:rPr>
          <w:rStyle w:val="AnswerGray"/>
          <w:shd w:val="clear" w:color="auto" w:fill="auto"/>
        </w:rPr>
      </w:pPr>
    </w:p>
    <w:p w14:paraId="60B81CC1" w14:textId="77777777" w:rsidR="00E139A2" w:rsidRDefault="00E139A2" w:rsidP="005A1692">
      <w:pPr>
        <w:pStyle w:val="BodyTextL25"/>
        <w:rPr>
          <w:rStyle w:val="AnswerGray"/>
          <w:shd w:val="clear" w:color="auto" w:fill="auto"/>
        </w:rPr>
      </w:pPr>
    </w:p>
    <w:p w14:paraId="6E20ABF3" w14:textId="77777777" w:rsidR="00E139A2" w:rsidRDefault="00E139A2" w:rsidP="005A1692">
      <w:pPr>
        <w:pStyle w:val="BodyTextL25"/>
        <w:rPr>
          <w:rStyle w:val="AnswerGray"/>
          <w:shd w:val="clear" w:color="auto" w:fill="auto"/>
        </w:rPr>
      </w:pPr>
    </w:p>
    <w:p w14:paraId="7813BAB6" w14:textId="77777777" w:rsidR="00E139A2" w:rsidRDefault="00E139A2" w:rsidP="005A1692">
      <w:pPr>
        <w:pStyle w:val="BodyTextL25"/>
        <w:rPr>
          <w:rStyle w:val="AnswerGray"/>
          <w:shd w:val="clear" w:color="auto" w:fill="auto"/>
        </w:rPr>
      </w:pPr>
    </w:p>
    <w:p w14:paraId="2EC9FC9D" w14:textId="76716A9B" w:rsidR="00414D29" w:rsidRDefault="00414D29" w:rsidP="005A1692">
      <w:pPr>
        <w:pStyle w:val="BodyTextL25"/>
        <w:rPr>
          <w:rStyle w:val="AnswerGray"/>
          <w:b/>
          <w:bCs/>
          <w:color w:val="FF6699"/>
          <w:shd w:val="clear" w:color="auto" w:fill="auto"/>
        </w:rPr>
      </w:pPr>
      <w:r w:rsidRPr="00436005">
        <w:rPr>
          <w:rStyle w:val="AnswerGray"/>
          <w:b/>
          <w:bCs/>
          <w:color w:val="FF6699"/>
          <w:shd w:val="clear" w:color="auto" w:fill="auto"/>
        </w:rPr>
        <w:lastRenderedPageBreak/>
        <w:t>First TCP event type right after HTTP type</w:t>
      </w:r>
    </w:p>
    <w:p w14:paraId="4543C456" w14:textId="7106E7A7" w:rsidR="00930219" w:rsidRPr="00930219" w:rsidRDefault="00930219" w:rsidP="005A1692">
      <w:pPr>
        <w:pStyle w:val="BodyTextL25"/>
        <w:rPr>
          <w:rStyle w:val="AnswerGray"/>
          <w:shd w:val="clear" w:color="auto" w:fill="auto"/>
        </w:rPr>
      </w:pPr>
      <w:r w:rsidRPr="00930219">
        <w:rPr>
          <w:rStyle w:val="AnswerGray"/>
          <w:shd w:val="clear" w:color="auto" w:fill="auto"/>
        </w:rPr>
        <w:t xml:space="preserve">In the </w:t>
      </w:r>
      <w:r>
        <w:rPr>
          <w:rStyle w:val="AnswerGray"/>
          <w:shd w:val="clear" w:color="auto" w:fill="auto"/>
        </w:rPr>
        <w:t xml:space="preserve">first TCP event, right after HTTP type. The segment (packet) </w:t>
      </w:r>
      <w:r w:rsidR="00086C42">
        <w:rPr>
          <w:rStyle w:val="AnswerGray"/>
          <w:shd w:val="clear" w:color="auto" w:fill="auto"/>
        </w:rPr>
        <w:t>is travelling upwards through the layers 4 (TCP), 3 (IP), 2 (Ethernet II), 1 (Port FastEthernet0)</w:t>
      </w:r>
      <w:r w:rsidR="00BE6828">
        <w:rPr>
          <w:rStyle w:val="AnswerGray"/>
          <w:shd w:val="clear" w:color="auto" w:fill="auto"/>
        </w:rPr>
        <w:t xml:space="preserve">. It shows that the device received TCP packet and is processing it. </w:t>
      </w:r>
      <w:r w:rsidR="009D2E8B">
        <w:rPr>
          <w:rStyle w:val="AnswerGray"/>
          <w:shd w:val="clear" w:color="auto" w:fill="auto"/>
        </w:rPr>
        <w:t xml:space="preserve">The segment is received on Physical layer via Ethernet, then in Data Link </w:t>
      </w:r>
      <w:r w:rsidR="00096D0F">
        <w:rPr>
          <w:rStyle w:val="AnswerGray"/>
          <w:shd w:val="clear" w:color="auto" w:fill="auto"/>
        </w:rPr>
        <w:t xml:space="preserve">the header is processed which makes sure it reaches the right device. </w:t>
      </w:r>
      <w:r w:rsidR="00441C6E">
        <w:rPr>
          <w:rStyle w:val="AnswerGray"/>
          <w:shd w:val="clear" w:color="auto" w:fill="auto"/>
        </w:rPr>
        <w:t>Network layer (3) checks Header, Source/Destination IP. Then in Layer 4</w:t>
      </w:r>
      <w:r w:rsidR="00CC3C41">
        <w:rPr>
          <w:rStyle w:val="AnswerGray"/>
          <w:shd w:val="clear" w:color="auto" w:fill="auto"/>
        </w:rPr>
        <w:t xml:space="preserve"> (Transport) the TCP displays source and destination port numbers. This OSI Model flow confirms that the device successfully received the TCP segment for processing. </w:t>
      </w:r>
    </w:p>
    <w:p w14:paraId="67D7123B" w14:textId="449CCA43" w:rsidR="00414D29" w:rsidRDefault="00414D29" w:rsidP="005A1692">
      <w:pPr>
        <w:pStyle w:val="BodyTextL25"/>
        <w:rPr>
          <w:rStyle w:val="AnswerGray"/>
          <w:shd w:val="clear" w:color="auto" w:fill="auto"/>
        </w:rPr>
      </w:pPr>
      <w:r w:rsidRPr="00414D29">
        <w:rPr>
          <w:rStyle w:val="AnswerGray"/>
          <w:noProof/>
          <w:shd w:val="clear" w:color="auto" w:fill="auto"/>
        </w:rPr>
        <w:drawing>
          <wp:inline distT="0" distB="0" distL="0" distR="0" wp14:anchorId="4E0841AF" wp14:editId="17DB0735">
            <wp:extent cx="6400800" cy="6675120"/>
            <wp:effectExtent l="0" t="0" r="0" b="0"/>
            <wp:docPr id="17866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3505" name="Picture 1" descr="A screenshot of a computer&#10;&#10;Description automatically generated"/>
                    <pic:cNvPicPr/>
                  </pic:nvPicPr>
                  <pic:blipFill>
                    <a:blip r:embed="rId20"/>
                    <a:stretch>
                      <a:fillRect/>
                    </a:stretch>
                  </pic:blipFill>
                  <pic:spPr>
                    <a:xfrm>
                      <a:off x="0" y="0"/>
                      <a:ext cx="6400800" cy="6675120"/>
                    </a:xfrm>
                    <a:prstGeom prst="rect">
                      <a:avLst/>
                    </a:prstGeom>
                  </pic:spPr>
                </pic:pic>
              </a:graphicData>
            </a:graphic>
          </wp:inline>
        </w:drawing>
      </w:r>
    </w:p>
    <w:p w14:paraId="3E88DEF0" w14:textId="77777777" w:rsidR="004E1170" w:rsidRDefault="004E1170" w:rsidP="005A1692">
      <w:pPr>
        <w:pStyle w:val="BodyTextL25"/>
        <w:rPr>
          <w:rStyle w:val="AnswerGray"/>
          <w:shd w:val="clear" w:color="auto" w:fill="auto"/>
        </w:rPr>
      </w:pPr>
    </w:p>
    <w:p w14:paraId="760CC457" w14:textId="7E260215" w:rsidR="00436005" w:rsidRPr="00436005" w:rsidRDefault="00436005" w:rsidP="009A07F5">
      <w:pPr>
        <w:pStyle w:val="BodyTextL25"/>
        <w:ind w:left="0" w:firstLine="360"/>
        <w:rPr>
          <w:rStyle w:val="AnswerGray"/>
          <w:b/>
          <w:bCs/>
          <w:shd w:val="clear" w:color="auto" w:fill="auto"/>
        </w:rPr>
      </w:pPr>
      <w:r w:rsidRPr="00436005">
        <w:rPr>
          <w:rStyle w:val="AnswerGray"/>
          <w:b/>
          <w:bCs/>
          <w:shd w:val="clear" w:color="auto" w:fill="auto"/>
        </w:rPr>
        <w:lastRenderedPageBreak/>
        <w:t>Challenge</w:t>
      </w:r>
    </w:p>
    <w:p w14:paraId="6C501D5A" w14:textId="079BC15B" w:rsidR="00436005" w:rsidRPr="00770467" w:rsidRDefault="0020556B" w:rsidP="005A1692">
      <w:pPr>
        <w:pStyle w:val="BodyTextL25"/>
        <w:rPr>
          <w:rStyle w:val="AnswerGray"/>
          <w:b/>
          <w:bCs/>
          <w:color w:val="FF6699"/>
          <w:shd w:val="clear" w:color="auto" w:fill="auto"/>
        </w:rPr>
      </w:pPr>
      <w:r w:rsidRPr="00770467">
        <w:rPr>
          <w:rStyle w:val="AnswerGray"/>
          <w:b/>
          <w:bCs/>
          <w:color w:val="FF6699"/>
          <w:shd w:val="clear" w:color="auto" w:fill="auto"/>
        </w:rPr>
        <w:t xml:space="preserve">Web request port number </w:t>
      </w:r>
    </w:p>
    <w:p w14:paraId="797C7858" w14:textId="22E8CA23" w:rsidR="0020556B" w:rsidRDefault="00770467" w:rsidP="005A1692">
      <w:pPr>
        <w:pStyle w:val="BodyTextL25"/>
        <w:rPr>
          <w:rStyle w:val="AnswerGray"/>
          <w:shd w:val="clear" w:color="auto" w:fill="auto"/>
        </w:rPr>
      </w:pPr>
      <w:r>
        <w:rPr>
          <w:noProof/>
        </w:rPr>
        <mc:AlternateContent>
          <mc:Choice Requires="wps">
            <w:drawing>
              <wp:anchor distT="0" distB="0" distL="114300" distR="114300" simplePos="0" relativeHeight="251662336" behindDoc="0" locked="0" layoutInCell="1" allowOverlap="1" wp14:anchorId="579F6F9D" wp14:editId="48D879FC">
                <wp:simplePos x="0" y="0"/>
                <wp:positionH relativeFrom="column">
                  <wp:posOffset>1076325</wp:posOffset>
                </wp:positionH>
                <wp:positionV relativeFrom="paragraph">
                  <wp:posOffset>2470150</wp:posOffset>
                </wp:positionV>
                <wp:extent cx="595313" cy="209550"/>
                <wp:effectExtent l="0" t="0" r="14605" b="19050"/>
                <wp:wrapNone/>
                <wp:docPr id="734988249" name="Rectangle: Rounded Corners 3"/>
                <wp:cNvGraphicFramePr/>
                <a:graphic xmlns:a="http://schemas.openxmlformats.org/drawingml/2006/main">
                  <a:graphicData uri="http://schemas.microsoft.com/office/word/2010/wordprocessingShape">
                    <wps:wsp>
                      <wps:cNvSpPr/>
                      <wps:spPr>
                        <a:xfrm>
                          <a:off x="0" y="0"/>
                          <a:ext cx="595313" cy="20955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0F1C43" id="Rectangle: Rounded Corners 3" o:spid="_x0000_s1026" style="position:absolute;margin-left:84.75pt;margin-top:194.5pt;width:46.9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" filled="f" strokecolor="#f39" strokeweight="2pt"/>
            </w:pict>
          </mc:Fallback>
        </mc:AlternateContent>
      </w:r>
      <w:r w:rsidRPr="00770467">
        <w:rPr>
          <w:rStyle w:val="AnswerGray"/>
          <w:shd w:val="clear" w:color="auto" w:fill="auto"/>
        </w:rPr>
        <w:drawing>
          <wp:inline distT="0" distB="0" distL="0" distR="0" wp14:anchorId="21BB3B44" wp14:editId="13EC7BF7">
            <wp:extent cx="5286414" cy="6343696"/>
            <wp:effectExtent l="0" t="0" r="9525" b="0"/>
            <wp:docPr id="1677552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2791" name="Picture 1" descr="A screenshot of a computer&#10;&#10;Description automatically generated"/>
                    <pic:cNvPicPr/>
                  </pic:nvPicPr>
                  <pic:blipFill>
                    <a:blip r:embed="rId21"/>
                    <a:stretch>
                      <a:fillRect/>
                    </a:stretch>
                  </pic:blipFill>
                  <pic:spPr>
                    <a:xfrm>
                      <a:off x="0" y="0"/>
                      <a:ext cx="5286414" cy="6343696"/>
                    </a:xfrm>
                    <a:prstGeom prst="rect">
                      <a:avLst/>
                    </a:prstGeom>
                  </pic:spPr>
                </pic:pic>
              </a:graphicData>
            </a:graphic>
          </wp:inline>
        </w:drawing>
      </w:r>
    </w:p>
    <w:p w14:paraId="6EBB6DA4" w14:textId="77777777" w:rsidR="00770467" w:rsidRDefault="00770467" w:rsidP="005A1692">
      <w:pPr>
        <w:pStyle w:val="BodyTextL25"/>
        <w:rPr>
          <w:rStyle w:val="AnswerGray"/>
          <w:b/>
          <w:bCs/>
          <w:color w:val="FF6699"/>
          <w:shd w:val="clear" w:color="auto" w:fill="auto"/>
        </w:rPr>
      </w:pPr>
    </w:p>
    <w:p w14:paraId="2FBAA107" w14:textId="77777777" w:rsidR="00770467" w:rsidRDefault="00770467" w:rsidP="005A1692">
      <w:pPr>
        <w:pStyle w:val="BodyTextL25"/>
        <w:rPr>
          <w:rStyle w:val="AnswerGray"/>
          <w:b/>
          <w:bCs/>
          <w:color w:val="FF6699"/>
          <w:shd w:val="clear" w:color="auto" w:fill="auto"/>
        </w:rPr>
      </w:pPr>
    </w:p>
    <w:p w14:paraId="5E4D33D1" w14:textId="77777777" w:rsidR="00770467" w:rsidRDefault="00770467" w:rsidP="005A1692">
      <w:pPr>
        <w:pStyle w:val="BodyTextL25"/>
        <w:rPr>
          <w:rStyle w:val="AnswerGray"/>
          <w:b/>
          <w:bCs/>
          <w:color w:val="FF6699"/>
          <w:shd w:val="clear" w:color="auto" w:fill="auto"/>
        </w:rPr>
      </w:pPr>
    </w:p>
    <w:p w14:paraId="23DB0154" w14:textId="77777777" w:rsidR="00770467" w:rsidRDefault="00770467" w:rsidP="005A1692">
      <w:pPr>
        <w:pStyle w:val="BodyTextL25"/>
        <w:rPr>
          <w:rStyle w:val="AnswerGray"/>
          <w:b/>
          <w:bCs/>
          <w:color w:val="FF6699"/>
          <w:shd w:val="clear" w:color="auto" w:fill="auto"/>
        </w:rPr>
      </w:pPr>
    </w:p>
    <w:p w14:paraId="4AFA43A9" w14:textId="77777777" w:rsidR="00770467" w:rsidRDefault="00770467" w:rsidP="005A1692">
      <w:pPr>
        <w:pStyle w:val="BodyTextL25"/>
        <w:rPr>
          <w:rStyle w:val="AnswerGray"/>
          <w:b/>
          <w:bCs/>
          <w:color w:val="FF6699"/>
          <w:shd w:val="clear" w:color="auto" w:fill="auto"/>
        </w:rPr>
      </w:pPr>
    </w:p>
    <w:p w14:paraId="4058B1D3" w14:textId="77777777" w:rsidR="00770467" w:rsidRDefault="00770467" w:rsidP="005A1692">
      <w:pPr>
        <w:pStyle w:val="BodyTextL25"/>
        <w:rPr>
          <w:rStyle w:val="AnswerGray"/>
          <w:b/>
          <w:bCs/>
          <w:color w:val="FF6699"/>
          <w:shd w:val="clear" w:color="auto" w:fill="auto"/>
        </w:rPr>
      </w:pPr>
    </w:p>
    <w:p w14:paraId="586573E0" w14:textId="77E29928" w:rsidR="00A712D3" w:rsidRPr="00770467" w:rsidRDefault="00A712D3" w:rsidP="005A1692">
      <w:pPr>
        <w:pStyle w:val="BodyTextL25"/>
        <w:rPr>
          <w:rStyle w:val="AnswerGray"/>
          <w:b/>
          <w:bCs/>
          <w:color w:val="FF6699"/>
          <w:shd w:val="clear" w:color="auto" w:fill="auto"/>
        </w:rPr>
      </w:pPr>
      <w:r w:rsidRPr="00770467">
        <w:rPr>
          <w:rStyle w:val="AnswerGray"/>
          <w:b/>
          <w:bCs/>
          <w:color w:val="FF6699"/>
          <w:shd w:val="clear" w:color="auto" w:fill="auto"/>
        </w:rPr>
        <w:lastRenderedPageBreak/>
        <w:t xml:space="preserve">DNS request </w:t>
      </w:r>
      <w:r w:rsidR="0020556B" w:rsidRPr="00770467">
        <w:rPr>
          <w:rStyle w:val="AnswerGray"/>
          <w:b/>
          <w:bCs/>
          <w:color w:val="FF6699"/>
          <w:shd w:val="clear" w:color="auto" w:fill="auto"/>
        </w:rPr>
        <w:t>port number</w:t>
      </w:r>
    </w:p>
    <w:p w14:paraId="4A01C0D3" w14:textId="4B1A9681" w:rsidR="00A712D3" w:rsidRDefault="00770467" w:rsidP="005A1692">
      <w:pPr>
        <w:pStyle w:val="BodyTextL25"/>
        <w:rPr>
          <w:rStyle w:val="AnswerGray"/>
          <w:shd w:val="clear" w:color="auto" w:fill="auto"/>
        </w:rPr>
      </w:pPr>
      <w:r>
        <w:rPr>
          <w:noProof/>
        </w:rPr>
        <mc:AlternateContent>
          <mc:Choice Requires="wps">
            <w:drawing>
              <wp:anchor distT="0" distB="0" distL="114300" distR="114300" simplePos="0" relativeHeight="251664384" behindDoc="0" locked="0" layoutInCell="1" allowOverlap="1" wp14:anchorId="67AAD838" wp14:editId="763E1F6A">
                <wp:simplePos x="0" y="0"/>
                <wp:positionH relativeFrom="column">
                  <wp:posOffset>2938462</wp:posOffset>
                </wp:positionH>
                <wp:positionV relativeFrom="paragraph">
                  <wp:posOffset>2178050</wp:posOffset>
                </wp:positionV>
                <wp:extent cx="595313" cy="209550"/>
                <wp:effectExtent l="0" t="0" r="14605" b="19050"/>
                <wp:wrapNone/>
                <wp:docPr id="844422072" name="Rectangle: Rounded Corners 3"/>
                <wp:cNvGraphicFramePr/>
                <a:graphic xmlns:a="http://schemas.openxmlformats.org/drawingml/2006/main">
                  <a:graphicData uri="http://schemas.microsoft.com/office/word/2010/wordprocessingShape">
                    <wps:wsp>
                      <wps:cNvSpPr/>
                      <wps:spPr>
                        <a:xfrm>
                          <a:off x="0" y="0"/>
                          <a:ext cx="595313" cy="209550"/>
                        </a:xfrm>
                        <a:prstGeom prst="roundRect">
                          <a:avLst/>
                        </a:prstGeom>
                        <a:noFill/>
                        <a:ln>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51C4FB" id="Rectangle: Rounded Corners 3" o:spid="_x0000_s1026" style="position:absolute;margin-left:231.35pt;margin-top:171.5pt;width:46.9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" filled="f" strokecolor="#f39" strokeweight="2pt"/>
            </w:pict>
          </mc:Fallback>
        </mc:AlternateContent>
      </w:r>
      <w:r w:rsidR="0020556B" w:rsidRPr="0020556B">
        <w:rPr>
          <w:rStyle w:val="AnswerGray"/>
          <w:shd w:val="clear" w:color="auto" w:fill="auto"/>
        </w:rPr>
        <w:drawing>
          <wp:inline distT="0" distB="0" distL="0" distR="0" wp14:anchorId="56BA5CBB" wp14:editId="5F1EDCC9">
            <wp:extent cx="5257838" cy="5305464"/>
            <wp:effectExtent l="0" t="0" r="0" b="9525"/>
            <wp:docPr id="150684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2879" name="Picture 1" descr="A screenshot of a computer&#10;&#10;Description automatically generated"/>
                    <pic:cNvPicPr/>
                  </pic:nvPicPr>
                  <pic:blipFill>
                    <a:blip r:embed="rId22"/>
                    <a:stretch>
                      <a:fillRect/>
                    </a:stretch>
                  </pic:blipFill>
                  <pic:spPr>
                    <a:xfrm>
                      <a:off x="0" y="0"/>
                      <a:ext cx="5257838" cy="5305464"/>
                    </a:xfrm>
                    <a:prstGeom prst="rect">
                      <a:avLst/>
                    </a:prstGeom>
                  </pic:spPr>
                </pic:pic>
              </a:graphicData>
            </a:graphic>
          </wp:inline>
        </w:drawing>
      </w:r>
    </w:p>
    <w:p w14:paraId="6531CC81" w14:textId="77777777" w:rsidR="00EC3488" w:rsidRPr="005A1692" w:rsidRDefault="00EC3488" w:rsidP="005A1692">
      <w:pPr>
        <w:pStyle w:val="BodyTextL25"/>
        <w:rPr>
          <w:rStyle w:val="AnswerGray"/>
          <w:shd w:val="clear" w:color="auto" w:fill="auto"/>
        </w:rPr>
      </w:pPr>
    </w:p>
    <w:sectPr w:rsidR="00EC3488" w:rsidRPr="005A1692" w:rsidSect="008C4307">
      <w:headerReference w:type="default" r:id="rId23"/>
      <w:footerReference w:type="default" r:id="rId24"/>
      <w:headerReference w:type="first" r:id="rId25"/>
      <w:footerReference w:type="first" r:id="rId2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DC789" w14:textId="77777777" w:rsidR="004B54A1" w:rsidRDefault="004B54A1" w:rsidP="0090659A">
      <w:pPr>
        <w:spacing w:after="0" w:line="240" w:lineRule="auto"/>
      </w:pPr>
      <w:r>
        <w:separator/>
      </w:r>
    </w:p>
    <w:p w14:paraId="6EDCA2DE" w14:textId="77777777" w:rsidR="004B54A1" w:rsidRDefault="004B54A1"/>
    <w:p w14:paraId="2160FF29" w14:textId="77777777" w:rsidR="004B54A1" w:rsidRDefault="004B54A1"/>
    <w:p w14:paraId="21297993" w14:textId="77777777" w:rsidR="004B54A1" w:rsidRDefault="004B54A1"/>
    <w:p w14:paraId="4F29C049" w14:textId="77777777" w:rsidR="004B54A1" w:rsidRDefault="004B54A1"/>
  </w:endnote>
  <w:endnote w:type="continuationSeparator" w:id="0">
    <w:p w14:paraId="38845797" w14:textId="77777777" w:rsidR="004B54A1" w:rsidRDefault="004B54A1" w:rsidP="0090659A">
      <w:pPr>
        <w:spacing w:after="0" w:line="240" w:lineRule="auto"/>
      </w:pPr>
      <w:r>
        <w:continuationSeparator/>
      </w:r>
    </w:p>
    <w:p w14:paraId="48210F66" w14:textId="77777777" w:rsidR="004B54A1" w:rsidRDefault="004B54A1"/>
    <w:p w14:paraId="3758AA33" w14:textId="77777777" w:rsidR="004B54A1" w:rsidRDefault="004B54A1"/>
    <w:p w14:paraId="5F8640D0" w14:textId="77777777" w:rsidR="004B54A1" w:rsidRDefault="004B54A1"/>
    <w:p w14:paraId="3C71670B" w14:textId="77777777" w:rsidR="004B54A1" w:rsidRDefault="004B5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C9539" w14:textId="77777777" w:rsidR="00C113FC" w:rsidRPr="0090659A" w:rsidRDefault="00C113FC" w:rsidP="008C4307">
    <w:pPr>
      <w:pStyle w:val="Footer"/>
      <w:rPr>
        <w:szCs w:val="16"/>
      </w:rPr>
    </w:pPr>
    <w:r>
      <w:rPr>
        <w:szCs w:val="16"/>
      </w:rPr>
      <w:tab/>
    </w:r>
    <w:r w:rsidRPr="0090659A">
      <w:rPr>
        <w:szCs w:val="16"/>
      </w:rPr>
      <w:t xml:space="preserve">Page </w:t>
    </w:r>
    <w:r w:rsidR="00DB7BF0" w:rsidRPr="0090659A">
      <w:rPr>
        <w:b/>
        <w:szCs w:val="16"/>
      </w:rPr>
      <w:fldChar w:fldCharType="begin"/>
    </w:r>
    <w:r w:rsidRPr="0090659A">
      <w:rPr>
        <w:b/>
        <w:szCs w:val="16"/>
      </w:rPr>
      <w:instrText xml:space="preserve"> PAGE </w:instrText>
    </w:r>
    <w:r w:rsidR="00DB7BF0" w:rsidRPr="0090659A">
      <w:rPr>
        <w:b/>
        <w:szCs w:val="16"/>
      </w:rPr>
      <w:fldChar w:fldCharType="separate"/>
    </w:r>
    <w:r w:rsidR="004641D5">
      <w:rPr>
        <w:b/>
        <w:noProof/>
        <w:szCs w:val="16"/>
      </w:rPr>
      <w:t>5</w:t>
    </w:r>
    <w:r w:rsidR="00DB7BF0" w:rsidRPr="0090659A">
      <w:rPr>
        <w:b/>
        <w:szCs w:val="16"/>
      </w:rPr>
      <w:fldChar w:fldCharType="end"/>
    </w:r>
    <w:r w:rsidRPr="0090659A">
      <w:rPr>
        <w:szCs w:val="16"/>
      </w:rPr>
      <w:t xml:space="preserve"> of </w:t>
    </w:r>
    <w:r w:rsidR="00DB7BF0" w:rsidRPr="0090659A">
      <w:rPr>
        <w:b/>
        <w:szCs w:val="16"/>
      </w:rPr>
      <w:fldChar w:fldCharType="begin"/>
    </w:r>
    <w:r w:rsidRPr="0090659A">
      <w:rPr>
        <w:b/>
        <w:szCs w:val="16"/>
      </w:rPr>
      <w:instrText xml:space="preserve"> NUMPAGES  </w:instrText>
    </w:r>
    <w:r w:rsidR="00DB7BF0" w:rsidRPr="0090659A">
      <w:rPr>
        <w:b/>
        <w:szCs w:val="16"/>
      </w:rPr>
      <w:fldChar w:fldCharType="separate"/>
    </w:r>
    <w:r w:rsidR="004641D5">
      <w:rPr>
        <w:b/>
        <w:noProof/>
        <w:szCs w:val="16"/>
      </w:rPr>
      <w:t>5</w:t>
    </w:r>
    <w:r w:rsidR="00DB7BF0"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6C3D6" w14:textId="77777777" w:rsidR="00C113FC" w:rsidRPr="0090659A" w:rsidRDefault="00C113FC" w:rsidP="008C4307">
    <w:pPr>
      <w:pStyle w:val="Footer"/>
      <w:rPr>
        <w:szCs w:val="16"/>
      </w:rPr>
    </w:pPr>
    <w:r>
      <w:rPr>
        <w:szCs w:val="16"/>
      </w:rPr>
      <w:tab/>
    </w:r>
    <w:r w:rsidRPr="0090659A">
      <w:rPr>
        <w:szCs w:val="16"/>
      </w:rPr>
      <w:t xml:space="preserve">Page </w:t>
    </w:r>
    <w:r w:rsidR="00DB7BF0" w:rsidRPr="0090659A">
      <w:rPr>
        <w:b/>
        <w:szCs w:val="16"/>
      </w:rPr>
      <w:fldChar w:fldCharType="begin"/>
    </w:r>
    <w:r w:rsidRPr="0090659A">
      <w:rPr>
        <w:b/>
        <w:szCs w:val="16"/>
      </w:rPr>
      <w:instrText xml:space="preserve"> PAGE </w:instrText>
    </w:r>
    <w:r w:rsidR="00DB7BF0" w:rsidRPr="0090659A">
      <w:rPr>
        <w:b/>
        <w:szCs w:val="16"/>
      </w:rPr>
      <w:fldChar w:fldCharType="separate"/>
    </w:r>
    <w:r w:rsidR="004641D5">
      <w:rPr>
        <w:b/>
        <w:noProof/>
        <w:szCs w:val="16"/>
      </w:rPr>
      <w:t>1</w:t>
    </w:r>
    <w:r w:rsidR="00DB7BF0" w:rsidRPr="0090659A">
      <w:rPr>
        <w:b/>
        <w:szCs w:val="16"/>
      </w:rPr>
      <w:fldChar w:fldCharType="end"/>
    </w:r>
    <w:r w:rsidRPr="0090659A">
      <w:rPr>
        <w:szCs w:val="16"/>
      </w:rPr>
      <w:t xml:space="preserve"> of </w:t>
    </w:r>
    <w:r w:rsidR="00DB7BF0" w:rsidRPr="0090659A">
      <w:rPr>
        <w:b/>
        <w:szCs w:val="16"/>
      </w:rPr>
      <w:fldChar w:fldCharType="begin"/>
    </w:r>
    <w:r w:rsidRPr="0090659A">
      <w:rPr>
        <w:b/>
        <w:szCs w:val="16"/>
      </w:rPr>
      <w:instrText xml:space="preserve"> NUMPAGES  </w:instrText>
    </w:r>
    <w:r w:rsidR="00DB7BF0" w:rsidRPr="0090659A">
      <w:rPr>
        <w:b/>
        <w:szCs w:val="16"/>
      </w:rPr>
      <w:fldChar w:fldCharType="separate"/>
    </w:r>
    <w:r w:rsidR="004641D5">
      <w:rPr>
        <w:b/>
        <w:noProof/>
        <w:szCs w:val="16"/>
      </w:rPr>
      <w:t>5</w:t>
    </w:r>
    <w:r w:rsidR="00DB7BF0"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C19BD" w14:textId="77777777" w:rsidR="004B54A1" w:rsidRDefault="004B54A1" w:rsidP="0090659A">
      <w:pPr>
        <w:spacing w:after="0" w:line="240" w:lineRule="auto"/>
      </w:pPr>
      <w:r>
        <w:separator/>
      </w:r>
    </w:p>
    <w:p w14:paraId="5CD46730" w14:textId="77777777" w:rsidR="004B54A1" w:rsidRDefault="004B54A1"/>
    <w:p w14:paraId="5B877C45" w14:textId="77777777" w:rsidR="004B54A1" w:rsidRDefault="004B54A1"/>
    <w:p w14:paraId="77B7491E" w14:textId="77777777" w:rsidR="004B54A1" w:rsidRDefault="004B54A1"/>
    <w:p w14:paraId="4D7CECDF" w14:textId="77777777" w:rsidR="004B54A1" w:rsidRDefault="004B54A1"/>
  </w:footnote>
  <w:footnote w:type="continuationSeparator" w:id="0">
    <w:p w14:paraId="01289D0F" w14:textId="77777777" w:rsidR="004B54A1" w:rsidRDefault="004B54A1" w:rsidP="0090659A">
      <w:pPr>
        <w:spacing w:after="0" w:line="240" w:lineRule="auto"/>
      </w:pPr>
      <w:r>
        <w:continuationSeparator/>
      </w:r>
    </w:p>
    <w:p w14:paraId="0E1DEB25" w14:textId="77777777" w:rsidR="004B54A1" w:rsidRDefault="004B54A1"/>
    <w:p w14:paraId="2CD2A1BE" w14:textId="77777777" w:rsidR="004B54A1" w:rsidRDefault="004B54A1"/>
    <w:p w14:paraId="2793B6F3" w14:textId="77777777" w:rsidR="004B54A1" w:rsidRDefault="004B54A1"/>
    <w:p w14:paraId="68DE5DF5" w14:textId="77777777" w:rsidR="004B54A1" w:rsidRDefault="004B54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DDC1" w14:textId="77777777" w:rsidR="00C113FC" w:rsidRDefault="004B614D" w:rsidP="00C52BA6">
    <w:pPr>
      <w:pStyle w:val="PageHead"/>
    </w:pPr>
    <w:r>
      <w:t>Packet Tracer -</w:t>
    </w:r>
    <w:r w:rsidRPr="004D1D1B">
      <w:t xml:space="preserve"> Investigating the TCP/IP and OSI Models in Action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C96DD" w14:textId="77777777" w:rsidR="00C113FC" w:rsidRDefault="00C113FC">
    <w:pPr>
      <w:pStyle w:val="Header"/>
    </w:pPr>
    <w:r>
      <w:rPr>
        <w:noProof/>
        <w:lang w:val="en-IE" w:eastAsia="en-IE"/>
      </w:rPr>
      <w:drawing>
        <wp:anchor distT="0" distB="0" distL="114300" distR="114300" simplePos="0" relativeHeight="251657728" behindDoc="0" locked="0" layoutInCell="1" allowOverlap="1" wp14:anchorId="1DC5613C" wp14:editId="38300188">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0DC90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2495"/>
        </w:tabs>
        <w:ind w:left="2495"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03B625C"/>
    <w:multiLevelType w:val="hybridMultilevel"/>
    <w:tmpl w:val="6CF8FF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149249679">
    <w:abstractNumId w:val="5"/>
  </w:num>
  <w:num w:numId="2" w16cid:durableId="96214759">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3" w16cid:durableId="538976066">
    <w:abstractNumId w:val="3"/>
    <w:lvlOverride w:ilvl="0">
      <w:lvl w:ilvl="0">
        <w:start w:val="1"/>
        <w:numFmt w:val="decimal"/>
        <w:lvlText w:val="Part %1:"/>
        <w:lvlJc w:val="left"/>
        <w:pPr>
          <w:tabs>
            <w:tab w:val="num" w:pos="1152"/>
          </w:tabs>
          <w:ind w:left="1152" w:hanging="792"/>
        </w:pPr>
        <w:rPr>
          <w:rFonts w:hint="default"/>
        </w:rPr>
      </w:lvl>
    </w:lvlOverride>
  </w:num>
  <w:num w:numId="4" w16cid:durableId="1059014104">
    <w:abstractNumId w:val="1"/>
  </w:num>
  <w:num w:numId="5" w16cid:durableId="891844561">
    <w:abstractNumId w:val="2"/>
  </w:num>
  <w:num w:numId="6" w16cid:durableId="609630972">
    <w:abstractNumId w:val="2"/>
  </w:num>
  <w:num w:numId="7" w16cid:durableId="2077589476">
    <w:abstractNumId w:val="0"/>
  </w:num>
  <w:num w:numId="8" w16cid:durableId="1371105692">
    <w:abstractNumId w:val="2"/>
  </w:num>
  <w:num w:numId="9" w16cid:durableId="1013461357">
    <w:abstractNumId w:val="2"/>
  </w:num>
  <w:num w:numId="10" w16cid:durableId="249895928">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1" w16cid:durableId="322851601">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2" w16cid:durableId="111217766">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16cid:durableId="463012319">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16cid:durableId="1558393768">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16cid:durableId="45492124">
    <w:abstractNumId w:val="2"/>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16cid:durableId="987395398">
    <w:abstractNumId w:val="4"/>
  </w:num>
  <w:num w:numId="17" w16cid:durableId="20762015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20"/>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BC5"/>
    <w:rsid w:val="00004175"/>
    <w:rsid w:val="000059C9"/>
    <w:rsid w:val="000160F7"/>
    <w:rsid w:val="00016D5B"/>
    <w:rsid w:val="00016F30"/>
    <w:rsid w:val="0002047C"/>
    <w:rsid w:val="00021B9A"/>
    <w:rsid w:val="000242D6"/>
    <w:rsid w:val="00024EE5"/>
    <w:rsid w:val="000333EC"/>
    <w:rsid w:val="00035CAD"/>
    <w:rsid w:val="00041AF6"/>
    <w:rsid w:val="00044E62"/>
    <w:rsid w:val="00050BA4"/>
    <w:rsid w:val="00051738"/>
    <w:rsid w:val="00052548"/>
    <w:rsid w:val="00060696"/>
    <w:rsid w:val="00070DA9"/>
    <w:rsid w:val="00072206"/>
    <w:rsid w:val="000769CF"/>
    <w:rsid w:val="000815D8"/>
    <w:rsid w:val="00085CC6"/>
    <w:rsid w:val="00086C42"/>
    <w:rsid w:val="00090C07"/>
    <w:rsid w:val="00091E8D"/>
    <w:rsid w:val="0009378D"/>
    <w:rsid w:val="00096780"/>
    <w:rsid w:val="00096D0F"/>
    <w:rsid w:val="00097163"/>
    <w:rsid w:val="000A05A7"/>
    <w:rsid w:val="000A1E19"/>
    <w:rsid w:val="000A22C8"/>
    <w:rsid w:val="000A76A7"/>
    <w:rsid w:val="000B06A0"/>
    <w:rsid w:val="000B2131"/>
    <w:rsid w:val="000B2344"/>
    <w:rsid w:val="000B7DE5"/>
    <w:rsid w:val="000C1FB7"/>
    <w:rsid w:val="000C620A"/>
    <w:rsid w:val="000D51E2"/>
    <w:rsid w:val="000D55B4"/>
    <w:rsid w:val="000E5CCE"/>
    <w:rsid w:val="000E65F0"/>
    <w:rsid w:val="000F072C"/>
    <w:rsid w:val="000F6743"/>
    <w:rsid w:val="001050B5"/>
    <w:rsid w:val="00107B2B"/>
    <w:rsid w:val="001129A4"/>
    <w:rsid w:val="00112AC5"/>
    <w:rsid w:val="0011303F"/>
    <w:rsid w:val="001133DD"/>
    <w:rsid w:val="00120CBE"/>
    <w:rsid w:val="00127D8D"/>
    <w:rsid w:val="001366EC"/>
    <w:rsid w:val="0014219C"/>
    <w:rsid w:val="001425ED"/>
    <w:rsid w:val="00145B03"/>
    <w:rsid w:val="00154E3A"/>
    <w:rsid w:val="00163164"/>
    <w:rsid w:val="001710C0"/>
    <w:rsid w:val="00172AFB"/>
    <w:rsid w:val="00173AEA"/>
    <w:rsid w:val="001772B8"/>
    <w:rsid w:val="00180FBF"/>
    <w:rsid w:val="00181996"/>
    <w:rsid w:val="00182CF4"/>
    <w:rsid w:val="00186CE1"/>
    <w:rsid w:val="00186E25"/>
    <w:rsid w:val="00190F37"/>
    <w:rsid w:val="00192F12"/>
    <w:rsid w:val="00193F14"/>
    <w:rsid w:val="00194394"/>
    <w:rsid w:val="00194D01"/>
    <w:rsid w:val="001974D9"/>
    <w:rsid w:val="00197614"/>
    <w:rsid w:val="001A0312"/>
    <w:rsid w:val="001A15DA"/>
    <w:rsid w:val="001A2694"/>
    <w:rsid w:val="001A3CC7"/>
    <w:rsid w:val="001A63F2"/>
    <w:rsid w:val="001A69AC"/>
    <w:rsid w:val="001A7727"/>
    <w:rsid w:val="001B67D8"/>
    <w:rsid w:val="001B6F95"/>
    <w:rsid w:val="001C05A1"/>
    <w:rsid w:val="001C1D9E"/>
    <w:rsid w:val="001C6A28"/>
    <w:rsid w:val="001C7C3B"/>
    <w:rsid w:val="001D5B6F"/>
    <w:rsid w:val="001E0AB8"/>
    <w:rsid w:val="001E38E0"/>
    <w:rsid w:val="001E4E72"/>
    <w:rsid w:val="001E62B3"/>
    <w:rsid w:val="001F0171"/>
    <w:rsid w:val="001F0D77"/>
    <w:rsid w:val="001F3341"/>
    <w:rsid w:val="001F4464"/>
    <w:rsid w:val="001F7DD8"/>
    <w:rsid w:val="00200B25"/>
    <w:rsid w:val="00201928"/>
    <w:rsid w:val="00203E26"/>
    <w:rsid w:val="0020449C"/>
    <w:rsid w:val="0020556B"/>
    <w:rsid w:val="00207DB3"/>
    <w:rsid w:val="002113B8"/>
    <w:rsid w:val="00215665"/>
    <w:rsid w:val="0021792C"/>
    <w:rsid w:val="00223DEB"/>
    <w:rsid w:val="002240AB"/>
    <w:rsid w:val="00225E37"/>
    <w:rsid w:val="002277D9"/>
    <w:rsid w:val="0023370F"/>
    <w:rsid w:val="00242E3A"/>
    <w:rsid w:val="002506CF"/>
    <w:rsid w:val="0025107F"/>
    <w:rsid w:val="002527A3"/>
    <w:rsid w:val="00260CD4"/>
    <w:rsid w:val="00261309"/>
    <w:rsid w:val="002639D8"/>
    <w:rsid w:val="00265F77"/>
    <w:rsid w:val="00266C83"/>
    <w:rsid w:val="00270147"/>
    <w:rsid w:val="002768DC"/>
    <w:rsid w:val="002857D6"/>
    <w:rsid w:val="00290CAC"/>
    <w:rsid w:val="00295CAA"/>
    <w:rsid w:val="0029652E"/>
    <w:rsid w:val="0029766B"/>
    <w:rsid w:val="002A430E"/>
    <w:rsid w:val="002A6C56"/>
    <w:rsid w:val="002B0AC7"/>
    <w:rsid w:val="002B120F"/>
    <w:rsid w:val="002C090C"/>
    <w:rsid w:val="002C1243"/>
    <w:rsid w:val="002C1815"/>
    <w:rsid w:val="002C475E"/>
    <w:rsid w:val="002C5866"/>
    <w:rsid w:val="002C6AD6"/>
    <w:rsid w:val="002D5A3B"/>
    <w:rsid w:val="002D6C2A"/>
    <w:rsid w:val="002D7A86"/>
    <w:rsid w:val="002D7D58"/>
    <w:rsid w:val="002E60B7"/>
    <w:rsid w:val="002E72D5"/>
    <w:rsid w:val="002F45FF"/>
    <w:rsid w:val="002F6D17"/>
    <w:rsid w:val="00302887"/>
    <w:rsid w:val="003056EB"/>
    <w:rsid w:val="003071FF"/>
    <w:rsid w:val="00310652"/>
    <w:rsid w:val="0031371D"/>
    <w:rsid w:val="0031789F"/>
    <w:rsid w:val="00320788"/>
    <w:rsid w:val="003233A3"/>
    <w:rsid w:val="00331700"/>
    <w:rsid w:val="00335F31"/>
    <w:rsid w:val="003406B0"/>
    <w:rsid w:val="0034455D"/>
    <w:rsid w:val="0034604B"/>
    <w:rsid w:val="00346D17"/>
    <w:rsid w:val="00347972"/>
    <w:rsid w:val="003553A1"/>
    <w:rsid w:val="003559CC"/>
    <w:rsid w:val="003567F1"/>
    <w:rsid w:val="003569D7"/>
    <w:rsid w:val="00360842"/>
    <w:rsid w:val="003608AC"/>
    <w:rsid w:val="00362286"/>
    <w:rsid w:val="0036465A"/>
    <w:rsid w:val="0037421A"/>
    <w:rsid w:val="00392C65"/>
    <w:rsid w:val="00392ED5"/>
    <w:rsid w:val="003A19DC"/>
    <w:rsid w:val="003A1B45"/>
    <w:rsid w:val="003B46FC"/>
    <w:rsid w:val="003B4DC8"/>
    <w:rsid w:val="003B5767"/>
    <w:rsid w:val="003B7605"/>
    <w:rsid w:val="003B7CED"/>
    <w:rsid w:val="003C6BCA"/>
    <w:rsid w:val="003C7902"/>
    <w:rsid w:val="003D06B5"/>
    <w:rsid w:val="003D0BFF"/>
    <w:rsid w:val="003E5BE5"/>
    <w:rsid w:val="003F18D1"/>
    <w:rsid w:val="003F4F0E"/>
    <w:rsid w:val="003F6E06"/>
    <w:rsid w:val="00403ACD"/>
    <w:rsid w:val="00403C7A"/>
    <w:rsid w:val="004057A6"/>
    <w:rsid w:val="00406554"/>
    <w:rsid w:val="004131B0"/>
    <w:rsid w:val="00414D29"/>
    <w:rsid w:val="00416C42"/>
    <w:rsid w:val="00422476"/>
    <w:rsid w:val="0042385C"/>
    <w:rsid w:val="00431654"/>
    <w:rsid w:val="00434926"/>
    <w:rsid w:val="00436005"/>
    <w:rsid w:val="00440EF9"/>
    <w:rsid w:val="00441C6E"/>
    <w:rsid w:val="00444217"/>
    <w:rsid w:val="004452D6"/>
    <w:rsid w:val="004478F4"/>
    <w:rsid w:val="00450F7A"/>
    <w:rsid w:val="00452C6D"/>
    <w:rsid w:val="00455AB2"/>
    <w:rsid w:val="00455E0B"/>
    <w:rsid w:val="00456182"/>
    <w:rsid w:val="004605EE"/>
    <w:rsid w:val="004641D5"/>
    <w:rsid w:val="004659EE"/>
    <w:rsid w:val="0046666F"/>
    <w:rsid w:val="0048109F"/>
    <w:rsid w:val="004866A8"/>
    <w:rsid w:val="004936C2"/>
    <w:rsid w:val="0049379C"/>
    <w:rsid w:val="0049542D"/>
    <w:rsid w:val="004A1CA0"/>
    <w:rsid w:val="004A22E9"/>
    <w:rsid w:val="004A5BC5"/>
    <w:rsid w:val="004B023D"/>
    <w:rsid w:val="004B0B97"/>
    <w:rsid w:val="004B54A1"/>
    <w:rsid w:val="004B614D"/>
    <w:rsid w:val="004C0909"/>
    <w:rsid w:val="004C3F97"/>
    <w:rsid w:val="004C64E4"/>
    <w:rsid w:val="004D1D1B"/>
    <w:rsid w:val="004D3339"/>
    <w:rsid w:val="004D353F"/>
    <w:rsid w:val="004D36D7"/>
    <w:rsid w:val="004D682B"/>
    <w:rsid w:val="004E1170"/>
    <w:rsid w:val="004E6152"/>
    <w:rsid w:val="004F344A"/>
    <w:rsid w:val="00507210"/>
    <w:rsid w:val="00510639"/>
    <w:rsid w:val="0051249A"/>
    <w:rsid w:val="00516142"/>
    <w:rsid w:val="00520027"/>
    <w:rsid w:val="0052093C"/>
    <w:rsid w:val="00521B31"/>
    <w:rsid w:val="00522469"/>
    <w:rsid w:val="0052400A"/>
    <w:rsid w:val="00536F43"/>
    <w:rsid w:val="00537F65"/>
    <w:rsid w:val="00543B15"/>
    <w:rsid w:val="00543D04"/>
    <w:rsid w:val="005510BA"/>
    <w:rsid w:val="00554B4E"/>
    <w:rsid w:val="005559D9"/>
    <w:rsid w:val="00556C02"/>
    <w:rsid w:val="00557E74"/>
    <w:rsid w:val="00563249"/>
    <w:rsid w:val="00563EB2"/>
    <w:rsid w:val="00570A65"/>
    <w:rsid w:val="005762B1"/>
    <w:rsid w:val="005762EA"/>
    <w:rsid w:val="00580456"/>
    <w:rsid w:val="00580E73"/>
    <w:rsid w:val="00593386"/>
    <w:rsid w:val="00596998"/>
    <w:rsid w:val="005A1692"/>
    <w:rsid w:val="005A6126"/>
    <w:rsid w:val="005A6E62"/>
    <w:rsid w:val="005B4950"/>
    <w:rsid w:val="005D2B29"/>
    <w:rsid w:val="005D354A"/>
    <w:rsid w:val="005D77A3"/>
    <w:rsid w:val="005E1533"/>
    <w:rsid w:val="005E3235"/>
    <w:rsid w:val="005E4176"/>
    <w:rsid w:val="005E43F8"/>
    <w:rsid w:val="005E65B5"/>
    <w:rsid w:val="005F3AE9"/>
    <w:rsid w:val="0060012B"/>
    <w:rsid w:val="006003B1"/>
    <w:rsid w:val="006007BB"/>
    <w:rsid w:val="00601DC0"/>
    <w:rsid w:val="006034CB"/>
    <w:rsid w:val="0061257B"/>
    <w:rsid w:val="006131CE"/>
    <w:rsid w:val="00617D6E"/>
    <w:rsid w:val="00622D61"/>
    <w:rsid w:val="00624198"/>
    <w:rsid w:val="0063051D"/>
    <w:rsid w:val="00636603"/>
    <w:rsid w:val="00641427"/>
    <w:rsid w:val="00642863"/>
    <w:rsid w:val="006428E5"/>
    <w:rsid w:val="00644958"/>
    <w:rsid w:val="0064702A"/>
    <w:rsid w:val="006671A2"/>
    <w:rsid w:val="00672919"/>
    <w:rsid w:val="00675225"/>
    <w:rsid w:val="00686587"/>
    <w:rsid w:val="006904CF"/>
    <w:rsid w:val="00694D86"/>
    <w:rsid w:val="00695EE2"/>
    <w:rsid w:val="0069660B"/>
    <w:rsid w:val="00697D2B"/>
    <w:rsid w:val="006A07F1"/>
    <w:rsid w:val="006A1B33"/>
    <w:rsid w:val="006A48F1"/>
    <w:rsid w:val="006A71A3"/>
    <w:rsid w:val="006B03F2"/>
    <w:rsid w:val="006B1639"/>
    <w:rsid w:val="006B5CA7"/>
    <w:rsid w:val="006B5E89"/>
    <w:rsid w:val="006C19B2"/>
    <w:rsid w:val="006C30A0"/>
    <w:rsid w:val="006C35FF"/>
    <w:rsid w:val="006C57F2"/>
    <w:rsid w:val="006C5949"/>
    <w:rsid w:val="006C60A8"/>
    <w:rsid w:val="006C6832"/>
    <w:rsid w:val="006D1370"/>
    <w:rsid w:val="006D2C28"/>
    <w:rsid w:val="006D3FC1"/>
    <w:rsid w:val="006E31C6"/>
    <w:rsid w:val="006E509C"/>
    <w:rsid w:val="006E6581"/>
    <w:rsid w:val="006E71DF"/>
    <w:rsid w:val="006F1CC4"/>
    <w:rsid w:val="006F2A86"/>
    <w:rsid w:val="006F3163"/>
    <w:rsid w:val="007016B5"/>
    <w:rsid w:val="00705FEC"/>
    <w:rsid w:val="0071147A"/>
    <w:rsid w:val="0071185D"/>
    <w:rsid w:val="007222AD"/>
    <w:rsid w:val="007258CB"/>
    <w:rsid w:val="007267CF"/>
    <w:rsid w:val="007312DF"/>
    <w:rsid w:val="00731F3F"/>
    <w:rsid w:val="00733BAB"/>
    <w:rsid w:val="0074074B"/>
    <w:rsid w:val="007436BF"/>
    <w:rsid w:val="007443E9"/>
    <w:rsid w:val="00745DCE"/>
    <w:rsid w:val="0075225A"/>
    <w:rsid w:val="00753D89"/>
    <w:rsid w:val="00755C9B"/>
    <w:rsid w:val="00760FE4"/>
    <w:rsid w:val="00763D8B"/>
    <w:rsid w:val="007657F6"/>
    <w:rsid w:val="00765E58"/>
    <w:rsid w:val="00770467"/>
    <w:rsid w:val="0077125A"/>
    <w:rsid w:val="00783031"/>
    <w:rsid w:val="00785892"/>
    <w:rsid w:val="00786F58"/>
    <w:rsid w:val="00787CC1"/>
    <w:rsid w:val="00792F4E"/>
    <w:rsid w:val="0079398D"/>
    <w:rsid w:val="007959D2"/>
    <w:rsid w:val="00796C25"/>
    <w:rsid w:val="007A287C"/>
    <w:rsid w:val="007A3B2A"/>
    <w:rsid w:val="007B40BF"/>
    <w:rsid w:val="007B5522"/>
    <w:rsid w:val="007B69DB"/>
    <w:rsid w:val="007C0EE0"/>
    <w:rsid w:val="007C1B71"/>
    <w:rsid w:val="007C2FBB"/>
    <w:rsid w:val="007C7164"/>
    <w:rsid w:val="007D1984"/>
    <w:rsid w:val="007D2AFE"/>
    <w:rsid w:val="007E3FEA"/>
    <w:rsid w:val="007E465A"/>
    <w:rsid w:val="007F0A0B"/>
    <w:rsid w:val="007F1DC8"/>
    <w:rsid w:val="007F3A60"/>
    <w:rsid w:val="007F3D0B"/>
    <w:rsid w:val="007F7C94"/>
    <w:rsid w:val="00810A7E"/>
    <w:rsid w:val="00810E4B"/>
    <w:rsid w:val="0081155A"/>
    <w:rsid w:val="00814BAA"/>
    <w:rsid w:val="00824295"/>
    <w:rsid w:val="0082474F"/>
    <w:rsid w:val="00827D8A"/>
    <w:rsid w:val="008313F3"/>
    <w:rsid w:val="008330E9"/>
    <w:rsid w:val="00835327"/>
    <w:rsid w:val="008405BB"/>
    <w:rsid w:val="00846494"/>
    <w:rsid w:val="00847B20"/>
    <w:rsid w:val="00847D9F"/>
    <w:rsid w:val="008509D3"/>
    <w:rsid w:val="00853418"/>
    <w:rsid w:val="00856191"/>
    <w:rsid w:val="00857CF6"/>
    <w:rsid w:val="008610ED"/>
    <w:rsid w:val="00861C6A"/>
    <w:rsid w:val="00865199"/>
    <w:rsid w:val="00867EAF"/>
    <w:rsid w:val="008719DE"/>
    <w:rsid w:val="00873C6B"/>
    <w:rsid w:val="00881543"/>
    <w:rsid w:val="00881AAC"/>
    <w:rsid w:val="0088426A"/>
    <w:rsid w:val="008862D7"/>
    <w:rsid w:val="00890108"/>
    <w:rsid w:val="00893877"/>
    <w:rsid w:val="0089532C"/>
    <w:rsid w:val="0089629B"/>
    <w:rsid w:val="00896681"/>
    <w:rsid w:val="008A0B45"/>
    <w:rsid w:val="008A18DF"/>
    <w:rsid w:val="008A2749"/>
    <w:rsid w:val="008A3A90"/>
    <w:rsid w:val="008B06D4"/>
    <w:rsid w:val="008B0751"/>
    <w:rsid w:val="008B4F20"/>
    <w:rsid w:val="008B7FFD"/>
    <w:rsid w:val="008C2330"/>
    <w:rsid w:val="008C2920"/>
    <w:rsid w:val="008C4307"/>
    <w:rsid w:val="008C5A8B"/>
    <w:rsid w:val="008C6297"/>
    <w:rsid w:val="008D219C"/>
    <w:rsid w:val="008D23DF"/>
    <w:rsid w:val="008D73BF"/>
    <w:rsid w:val="008D7F09"/>
    <w:rsid w:val="008E5B64"/>
    <w:rsid w:val="008E735C"/>
    <w:rsid w:val="008E7DAA"/>
    <w:rsid w:val="008F0094"/>
    <w:rsid w:val="008F2259"/>
    <w:rsid w:val="008F340F"/>
    <w:rsid w:val="0090180F"/>
    <w:rsid w:val="00903523"/>
    <w:rsid w:val="009035E3"/>
    <w:rsid w:val="0090659A"/>
    <w:rsid w:val="00915986"/>
    <w:rsid w:val="00916B8B"/>
    <w:rsid w:val="00917624"/>
    <w:rsid w:val="00930219"/>
    <w:rsid w:val="00930386"/>
    <w:rsid w:val="009309F5"/>
    <w:rsid w:val="00933237"/>
    <w:rsid w:val="00933F28"/>
    <w:rsid w:val="009476C0"/>
    <w:rsid w:val="00963E34"/>
    <w:rsid w:val="00964908"/>
    <w:rsid w:val="00964DFA"/>
    <w:rsid w:val="00976F41"/>
    <w:rsid w:val="0098155C"/>
    <w:rsid w:val="00983B77"/>
    <w:rsid w:val="009926F5"/>
    <w:rsid w:val="00996053"/>
    <w:rsid w:val="009A07F5"/>
    <w:rsid w:val="009A0B2F"/>
    <w:rsid w:val="009A1CF4"/>
    <w:rsid w:val="009A2602"/>
    <w:rsid w:val="009A37D7"/>
    <w:rsid w:val="009A4E17"/>
    <w:rsid w:val="009A64A8"/>
    <w:rsid w:val="009A6955"/>
    <w:rsid w:val="009B341C"/>
    <w:rsid w:val="009B40F4"/>
    <w:rsid w:val="009B5747"/>
    <w:rsid w:val="009D1E61"/>
    <w:rsid w:val="009D2C27"/>
    <w:rsid w:val="009D2E8B"/>
    <w:rsid w:val="009D539D"/>
    <w:rsid w:val="009D615E"/>
    <w:rsid w:val="009D677D"/>
    <w:rsid w:val="009E1A34"/>
    <w:rsid w:val="009E2309"/>
    <w:rsid w:val="009E2B5D"/>
    <w:rsid w:val="009E2F59"/>
    <w:rsid w:val="009E3E96"/>
    <w:rsid w:val="009E42B9"/>
    <w:rsid w:val="00A014A3"/>
    <w:rsid w:val="00A0412D"/>
    <w:rsid w:val="00A0455C"/>
    <w:rsid w:val="00A06F24"/>
    <w:rsid w:val="00A21211"/>
    <w:rsid w:val="00A3186E"/>
    <w:rsid w:val="00A34E7F"/>
    <w:rsid w:val="00A44AE9"/>
    <w:rsid w:val="00A4575B"/>
    <w:rsid w:val="00A46F0A"/>
    <w:rsid w:val="00A46F25"/>
    <w:rsid w:val="00A47CC2"/>
    <w:rsid w:val="00A5453C"/>
    <w:rsid w:val="00A60146"/>
    <w:rsid w:val="00A622C4"/>
    <w:rsid w:val="00A712D3"/>
    <w:rsid w:val="00A754B4"/>
    <w:rsid w:val="00A807C1"/>
    <w:rsid w:val="00A83374"/>
    <w:rsid w:val="00A9155F"/>
    <w:rsid w:val="00A92A0B"/>
    <w:rsid w:val="00A96172"/>
    <w:rsid w:val="00A9655D"/>
    <w:rsid w:val="00AB0D6A"/>
    <w:rsid w:val="00AB43B3"/>
    <w:rsid w:val="00AB49B9"/>
    <w:rsid w:val="00AB5482"/>
    <w:rsid w:val="00AB758A"/>
    <w:rsid w:val="00AC1E7E"/>
    <w:rsid w:val="00AC3CE4"/>
    <w:rsid w:val="00AC507D"/>
    <w:rsid w:val="00AC5F9E"/>
    <w:rsid w:val="00AC66E4"/>
    <w:rsid w:val="00AC7CE7"/>
    <w:rsid w:val="00AD4578"/>
    <w:rsid w:val="00AD68E9"/>
    <w:rsid w:val="00AD7686"/>
    <w:rsid w:val="00AE0F5E"/>
    <w:rsid w:val="00AE56C0"/>
    <w:rsid w:val="00AE5C90"/>
    <w:rsid w:val="00AF54F9"/>
    <w:rsid w:val="00B00914"/>
    <w:rsid w:val="00B02A8E"/>
    <w:rsid w:val="00B04B0B"/>
    <w:rsid w:val="00B052EE"/>
    <w:rsid w:val="00B1081F"/>
    <w:rsid w:val="00B140DC"/>
    <w:rsid w:val="00B17740"/>
    <w:rsid w:val="00B17CA9"/>
    <w:rsid w:val="00B24F17"/>
    <w:rsid w:val="00B27499"/>
    <w:rsid w:val="00B3010D"/>
    <w:rsid w:val="00B35151"/>
    <w:rsid w:val="00B41084"/>
    <w:rsid w:val="00B433F2"/>
    <w:rsid w:val="00B458E8"/>
    <w:rsid w:val="00B52121"/>
    <w:rsid w:val="00B5397B"/>
    <w:rsid w:val="00B552E7"/>
    <w:rsid w:val="00B62809"/>
    <w:rsid w:val="00B7675A"/>
    <w:rsid w:val="00B776A1"/>
    <w:rsid w:val="00B77D98"/>
    <w:rsid w:val="00B81898"/>
    <w:rsid w:val="00B8606B"/>
    <w:rsid w:val="00B878E7"/>
    <w:rsid w:val="00B91005"/>
    <w:rsid w:val="00B92956"/>
    <w:rsid w:val="00B97278"/>
    <w:rsid w:val="00BA1D0B"/>
    <w:rsid w:val="00BA6972"/>
    <w:rsid w:val="00BB1E0D"/>
    <w:rsid w:val="00BB4D9B"/>
    <w:rsid w:val="00BB6CF7"/>
    <w:rsid w:val="00BB73FF"/>
    <w:rsid w:val="00BB7688"/>
    <w:rsid w:val="00BC7CAC"/>
    <w:rsid w:val="00BD6D76"/>
    <w:rsid w:val="00BE56B3"/>
    <w:rsid w:val="00BE6828"/>
    <w:rsid w:val="00BF04E8"/>
    <w:rsid w:val="00BF16BF"/>
    <w:rsid w:val="00BF4D1F"/>
    <w:rsid w:val="00C02A73"/>
    <w:rsid w:val="00C063D2"/>
    <w:rsid w:val="00C0752C"/>
    <w:rsid w:val="00C07FD9"/>
    <w:rsid w:val="00C10955"/>
    <w:rsid w:val="00C113FC"/>
    <w:rsid w:val="00C11C4D"/>
    <w:rsid w:val="00C16B13"/>
    <w:rsid w:val="00C1712C"/>
    <w:rsid w:val="00C221E2"/>
    <w:rsid w:val="00C2302F"/>
    <w:rsid w:val="00C23E16"/>
    <w:rsid w:val="00C27E37"/>
    <w:rsid w:val="00C32713"/>
    <w:rsid w:val="00C351B8"/>
    <w:rsid w:val="00C36230"/>
    <w:rsid w:val="00C3714F"/>
    <w:rsid w:val="00C410AE"/>
    <w:rsid w:val="00C410D9"/>
    <w:rsid w:val="00C41792"/>
    <w:rsid w:val="00C44DB7"/>
    <w:rsid w:val="00C4510A"/>
    <w:rsid w:val="00C47F2E"/>
    <w:rsid w:val="00C52BA6"/>
    <w:rsid w:val="00C57A1A"/>
    <w:rsid w:val="00C6258F"/>
    <w:rsid w:val="00C63DF6"/>
    <w:rsid w:val="00C63E58"/>
    <w:rsid w:val="00C6495E"/>
    <w:rsid w:val="00C670EE"/>
    <w:rsid w:val="00C67E3B"/>
    <w:rsid w:val="00C709F4"/>
    <w:rsid w:val="00C7724B"/>
    <w:rsid w:val="00C825F9"/>
    <w:rsid w:val="00C84092"/>
    <w:rsid w:val="00C90311"/>
    <w:rsid w:val="00C91C26"/>
    <w:rsid w:val="00C95538"/>
    <w:rsid w:val="00CA0054"/>
    <w:rsid w:val="00CA73D5"/>
    <w:rsid w:val="00CB30F9"/>
    <w:rsid w:val="00CB4FBC"/>
    <w:rsid w:val="00CC1AA9"/>
    <w:rsid w:val="00CC1C87"/>
    <w:rsid w:val="00CC3000"/>
    <w:rsid w:val="00CC3C41"/>
    <w:rsid w:val="00CC4859"/>
    <w:rsid w:val="00CC7A35"/>
    <w:rsid w:val="00CD072A"/>
    <w:rsid w:val="00CD0F20"/>
    <w:rsid w:val="00CD7E2E"/>
    <w:rsid w:val="00CD7F73"/>
    <w:rsid w:val="00CE26C5"/>
    <w:rsid w:val="00CE36AF"/>
    <w:rsid w:val="00CE54DD"/>
    <w:rsid w:val="00CF0DA5"/>
    <w:rsid w:val="00CF5B82"/>
    <w:rsid w:val="00CF7211"/>
    <w:rsid w:val="00CF791A"/>
    <w:rsid w:val="00D00D79"/>
    <w:rsid w:val="00D00D7D"/>
    <w:rsid w:val="00D0248E"/>
    <w:rsid w:val="00D10E37"/>
    <w:rsid w:val="00D139C8"/>
    <w:rsid w:val="00D17F81"/>
    <w:rsid w:val="00D2758C"/>
    <w:rsid w:val="00D275CA"/>
    <w:rsid w:val="00D2789B"/>
    <w:rsid w:val="00D33D77"/>
    <w:rsid w:val="00D345AB"/>
    <w:rsid w:val="00D41566"/>
    <w:rsid w:val="00D458EC"/>
    <w:rsid w:val="00D501B0"/>
    <w:rsid w:val="00D52582"/>
    <w:rsid w:val="00D56A0E"/>
    <w:rsid w:val="00D57AD3"/>
    <w:rsid w:val="00D635FE"/>
    <w:rsid w:val="00D729DE"/>
    <w:rsid w:val="00D75B6A"/>
    <w:rsid w:val="00D76310"/>
    <w:rsid w:val="00D774B6"/>
    <w:rsid w:val="00D84BDA"/>
    <w:rsid w:val="00D876A8"/>
    <w:rsid w:val="00D87F26"/>
    <w:rsid w:val="00D91777"/>
    <w:rsid w:val="00D93063"/>
    <w:rsid w:val="00D933B0"/>
    <w:rsid w:val="00D977E8"/>
    <w:rsid w:val="00DA1AF4"/>
    <w:rsid w:val="00DA2ABC"/>
    <w:rsid w:val="00DB1C89"/>
    <w:rsid w:val="00DB3763"/>
    <w:rsid w:val="00DB4029"/>
    <w:rsid w:val="00DB5F4D"/>
    <w:rsid w:val="00DB6DA5"/>
    <w:rsid w:val="00DB7BF0"/>
    <w:rsid w:val="00DB7D13"/>
    <w:rsid w:val="00DC076B"/>
    <w:rsid w:val="00DC186F"/>
    <w:rsid w:val="00DC252F"/>
    <w:rsid w:val="00DC3A34"/>
    <w:rsid w:val="00DC6050"/>
    <w:rsid w:val="00DC6BEA"/>
    <w:rsid w:val="00DD4464"/>
    <w:rsid w:val="00DD7285"/>
    <w:rsid w:val="00DE6F44"/>
    <w:rsid w:val="00DF0678"/>
    <w:rsid w:val="00DF14E8"/>
    <w:rsid w:val="00DF1EF4"/>
    <w:rsid w:val="00E037D9"/>
    <w:rsid w:val="00E05E53"/>
    <w:rsid w:val="00E130EB"/>
    <w:rsid w:val="00E139A2"/>
    <w:rsid w:val="00E15EB4"/>
    <w:rsid w:val="00E162CD"/>
    <w:rsid w:val="00E1703E"/>
    <w:rsid w:val="00E17FA5"/>
    <w:rsid w:val="00E26930"/>
    <w:rsid w:val="00E27257"/>
    <w:rsid w:val="00E3196A"/>
    <w:rsid w:val="00E449D0"/>
    <w:rsid w:val="00E4506A"/>
    <w:rsid w:val="00E50326"/>
    <w:rsid w:val="00E52D6D"/>
    <w:rsid w:val="00E53F99"/>
    <w:rsid w:val="00E56510"/>
    <w:rsid w:val="00E62EA8"/>
    <w:rsid w:val="00E67A6E"/>
    <w:rsid w:val="00E71B43"/>
    <w:rsid w:val="00E74E0C"/>
    <w:rsid w:val="00E8131B"/>
    <w:rsid w:val="00E81612"/>
    <w:rsid w:val="00E83061"/>
    <w:rsid w:val="00E87D18"/>
    <w:rsid w:val="00E87D62"/>
    <w:rsid w:val="00E91C87"/>
    <w:rsid w:val="00E92FEA"/>
    <w:rsid w:val="00EA06DD"/>
    <w:rsid w:val="00EA486E"/>
    <w:rsid w:val="00EA4FA3"/>
    <w:rsid w:val="00EB001B"/>
    <w:rsid w:val="00EB52C0"/>
    <w:rsid w:val="00EB6C33"/>
    <w:rsid w:val="00EB7443"/>
    <w:rsid w:val="00EC3488"/>
    <w:rsid w:val="00EC4151"/>
    <w:rsid w:val="00ED6019"/>
    <w:rsid w:val="00ED7830"/>
    <w:rsid w:val="00EE28F9"/>
    <w:rsid w:val="00EE3909"/>
    <w:rsid w:val="00EE484E"/>
    <w:rsid w:val="00EE77C6"/>
    <w:rsid w:val="00EF4205"/>
    <w:rsid w:val="00EF5939"/>
    <w:rsid w:val="00F01714"/>
    <w:rsid w:val="00F0258F"/>
    <w:rsid w:val="00F02D06"/>
    <w:rsid w:val="00F06FDD"/>
    <w:rsid w:val="00F10819"/>
    <w:rsid w:val="00F16F35"/>
    <w:rsid w:val="00F2229D"/>
    <w:rsid w:val="00F25ABB"/>
    <w:rsid w:val="00F27963"/>
    <w:rsid w:val="00F30446"/>
    <w:rsid w:val="00F4135D"/>
    <w:rsid w:val="00F41F1B"/>
    <w:rsid w:val="00F45BB6"/>
    <w:rsid w:val="00F4695C"/>
    <w:rsid w:val="00F46BD9"/>
    <w:rsid w:val="00F523BF"/>
    <w:rsid w:val="00F5540A"/>
    <w:rsid w:val="00F60BE0"/>
    <w:rsid w:val="00F61DC3"/>
    <w:rsid w:val="00F61E4C"/>
    <w:rsid w:val="00F6280E"/>
    <w:rsid w:val="00F65D3D"/>
    <w:rsid w:val="00F7050A"/>
    <w:rsid w:val="00F747CF"/>
    <w:rsid w:val="00F75533"/>
    <w:rsid w:val="00F97E7D"/>
    <w:rsid w:val="00FA3811"/>
    <w:rsid w:val="00FA3B9F"/>
    <w:rsid w:val="00FA3BBE"/>
    <w:rsid w:val="00FA3F06"/>
    <w:rsid w:val="00FA4A26"/>
    <w:rsid w:val="00FA7084"/>
    <w:rsid w:val="00FA7BEF"/>
    <w:rsid w:val="00FA7EAE"/>
    <w:rsid w:val="00FB1929"/>
    <w:rsid w:val="00FB5FD9"/>
    <w:rsid w:val="00FD1E71"/>
    <w:rsid w:val="00FD33AB"/>
    <w:rsid w:val="00FD4724"/>
    <w:rsid w:val="00FD4A68"/>
    <w:rsid w:val="00FD68ED"/>
    <w:rsid w:val="00FE2824"/>
    <w:rsid w:val="00FE661F"/>
    <w:rsid w:val="00FF0042"/>
    <w:rsid w:val="00FF0400"/>
    <w:rsid w:val="00FF3D6B"/>
    <w:rsid w:val="00FF5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A366E"/>
  <w15:docId w15:val="{123AC6E6-58E6-479E-BEB4-9B69F681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2E72D5"/>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2E72D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2E72D5"/>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A169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A169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E72D5"/>
    <w:rPr>
      <w:rFonts w:ascii="Cambria" w:eastAsia="Times New Roman" w:hAnsi="Cambria"/>
      <w:b/>
      <w:bCs/>
      <w:color w:val="365F91"/>
      <w:sz w:val="28"/>
      <w:szCs w:val="28"/>
    </w:rPr>
  </w:style>
  <w:style w:type="character" w:customStyle="1" w:styleId="Heading2Char">
    <w:name w:val="Heading 2 Char"/>
    <w:link w:val="Heading2"/>
    <w:uiPriority w:val="9"/>
    <w:rsid w:val="002E72D5"/>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2E72D5"/>
    <w:pPr>
      <w:spacing w:after="0" w:line="240" w:lineRule="auto"/>
    </w:pPr>
    <w:rPr>
      <w:i/>
      <w:color w:val="FF0000"/>
    </w:rPr>
  </w:style>
  <w:style w:type="paragraph" w:customStyle="1" w:styleId="LabSection">
    <w:name w:val="Lab Section"/>
    <w:basedOn w:val="Normal"/>
    <w:next w:val="BodyText3"/>
    <w:qFormat/>
    <w:rsid w:val="002E72D5"/>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2E72D5"/>
    <w:rPr>
      <w:b/>
      <w:sz w:val="32"/>
    </w:rPr>
  </w:style>
  <w:style w:type="paragraph" w:customStyle="1" w:styleId="PageHead">
    <w:name w:val="Page Head"/>
    <w:basedOn w:val="Normal"/>
    <w:qFormat/>
    <w:rsid w:val="002E72D5"/>
    <w:pPr>
      <w:pBdr>
        <w:bottom w:val="single" w:sz="18" w:space="1" w:color="auto"/>
      </w:pBdr>
      <w:tabs>
        <w:tab w:val="right" w:pos="10080"/>
      </w:tabs>
    </w:pPr>
    <w:rPr>
      <w:b/>
      <w:sz w:val="20"/>
    </w:rPr>
  </w:style>
  <w:style w:type="paragraph" w:customStyle="1" w:styleId="StepHead">
    <w:name w:val="Step Head"/>
    <w:basedOn w:val="Normal"/>
    <w:next w:val="BodyTextL25"/>
    <w:qFormat/>
    <w:rsid w:val="002E72D5"/>
    <w:pPr>
      <w:keepNext/>
      <w:numPr>
        <w:ilvl w:val="1"/>
        <w:numId w:val="5"/>
      </w:numPr>
      <w:tabs>
        <w:tab w:val="clear" w:pos="2495"/>
        <w:tab w:val="num" w:pos="936"/>
      </w:tabs>
      <w:spacing w:before="240" w:after="120"/>
      <w:ind w:left="936"/>
    </w:pPr>
    <w:rPr>
      <w:b/>
    </w:rPr>
  </w:style>
  <w:style w:type="paragraph" w:styleId="Header">
    <w:name w:val="header"/>
    <w:basedOn w:val="Normal"/>
    <w:link w:val="HeaderChar"/>
    <w:uiPriority w:val="99"/>
    <w:unhideWhenUsed/>
    <w:rsid w:val="002E7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2D5"/>
    <w:rPr>
      <w:sz w:val="22"/>
      <w:szCs w:val="22"/>
    </w:rPr>
  </w:style>
  <w:style w:type="paragraph" w:styleId="Footer">
    <w:name w:val="footer"/>
    <w:basedOn w:val="Normal"/>
    <w:link w:val="FooterChar"/>
    <w:autoRedefine/>
    <w:uiPriority w:val="99"/>
    <w:unhideWhenUsed/>
    <w:rsid w:val="002E72D5"/>
    <w:pPr>
      <w:tabs>
        <w:tab w:val="right" w:pos="10080"/>
      </w:tabs>
      <w:spacing w:after="0" w:line="240" w:lineRule="auto"/>
    </w:pPr>
    <w:rPr>
      <w:sz w:val="16"/>
    </w:rPr>
  </w:style>
  <w:style w:type="character" w:customStyle="1" w:styleId="FooterChar">
    <w:name w:val="Footer Char"/>
    <w:link w:val="Footer"/>
    <w:uiPriority w:val="99"/>
    <w:rsid w:val="002E72D5"/>
    <w:rPr>
      <w:sz w:val="16"/>
      <w:szCs w:val="22"/>
    </w:rPr>
  </w:style>
  <w:style w:type="paragraph" w:styleId="BalloonText">
    <w:name w:val="Balloon Text"/>
    <w:basedOn w:val="Normal"/>
    <w:link w:val="BalloonTextChar"/>
    <w:uiPriority w:val="99"/>
    <w:semiHidden/>
    <w:unhideWhenUsed/>
    <w:rsid w:val="002E72D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2E72D5"/>
    <w:rPr>
      <w:rFonts w:ascii="Tahoma" w:hAnsi="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2E72D5"/>
    <w:pPr>
      <w:keepNext/>
      <w:spacing w:line="240" w:lineRule="auto"/>
    </w:pPr>
    <w:rPr>
      <w:sz w:val="20"/>
      <w:szCs w:val="20"/>
    </w:rPr>
  </w:style>
  <w:style w:type="character" w:customStyle="1" w:styleId="TableTextChar">
    <w:name w:val="Table Text Char"/>
    <w:link w:val="TableText"/>
    <w:rsid w:val="002E72D5"/>
  </w:style>
  <w:style w:type="table" w:styleId="TableGrid">
    <w:name w:val="Table Grid"/>
    <w:basedOn w:val="TableNormal"/>
    <w:uiPriority w:val="59"/>
    <w:rsid w:val="002E72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2E72D5"/>
    <w:pPr>
      <w:keepNext/>
      <w:spacing w:before="120" w:after="120"/>
      <w:jc w:val="center"/>
    </w:pPr>
    <w:rPr>
      <w:b/>
      <w:sz w:val="20"/>
    </w:rPr>
  </w:style>
  <w:style w:type="paragraph" w:customStyle="1" w:styleId="Bulletlevel1">
    <w:name w:val="Bullet level 1"/>
    <w:basedOn w:val="Normal"/>
    <w:qFormat/>
    <w:rsid w:val="002E72D5"/>
    <w:pPr>
      <w:numPr>
        <w:numId w:val="1"/>
      </w:numPr>
    </w:pPr>
    <w:rPr>
      <w:sz w:val="20"/>
    </w:rPr>
  </w:style>
  <w:style w:type="paragraph" w:customStyle="1" w:styleId="Bulletlevel2">
    <w:name w:val="Bullet level 2"/>
    <w:basedOn w:val="Normal"/>
    <w:qFormat/>
    <w:rsid w:val="002E72D5"/>
    <w:pPr>
      <w:numPr>
        <w:ilvl w:val="1"/>
        <w:numId w:val="1"/>
      </w:numPr>
    </w:pPr>
    <w:rPr>
      <w:sz w:val="20"/>
    </w:rPr>
  </w:style>
  <w:style w:type="paragraph" w:customStyle="1" w:styleId="InstNoteRed">
    <w:name w:val="Inst Note Red"/>
    <w:basedOn w:val="BodyText3"/>
    <w:next w:val="BodyText3"/>
    <w:qFormat/>
    <w:rsid w:val="002E72D5"/>
    <w:rPr>
      <w:color w:val="FF0000"/>
    </w:rPr>
  </w:style>
  <w:style w:type="paragraph" w:customStyle="1" w:styleId="PartHead">
    <w:name w:val="Part Head"/>
    <w:basedOn w:val="ListParagraph"/>
    <w:next w:val="BodyTextL25"/>
    <w:qFormat/>
    <w:rsid w:val="002E72D5"/>
    <w:pPr>
      <w:keepNext/>
      <w:numPr>
        <w:numId w:val="5"/>
      </w:numPr>
      <w:spacing w:before="240"/>
      <w:outlineLvl w:val="0"/>
    </w:pPr>
    <w:rPr>
      <w:b/>
      <w:sz w:val="28"/>
    </w:rPr>
  </w:style>
  <w:style w:type="paragraph" w:customStyle="1" w:styleId="SubStepAlpha">
    <w:name w:val="SubStep Alpha"/>
    <w:basedOn w:val="Normal"/>
    <w:qFormat/>
    <w:rsid w:val="002E72D5"/>
    <w:pPr>
      <w:numPr>
        <w:ilvl w:val="2"/>
        <w:numId w:val="5"/>
      </w:numPr>
      <w:spacing w:before="120" w:after="120" w:line="240" w:lineRule="auto"/>
    </w:pPr>
    <w:rPr>
      <w:sz w:val="20"/>
    </w:rPr>
  </w:style>
  <w:style w:type="paragraph" w:customStyle="1" w:styleId="CMD">
    <w:name w:val="CMD"/>
    <w:basedOn w:val="Normal"/>
    <w:qFormat/>
    <w:rsid w:val="002E72D5"/>
    <w:pPr>
      <w:spacing w:line="240" w:lineRule="auto"/>
      <w:ind w:left="720"/>
    </w:pPr>
    <w:rPr>
      <w:rFonts w:ascii="Courier New" w:hAnsi="Courier New"/>
      <w:sz w:val="20"/>
    </w:rPr>
  </w:style>
  <w:style w:type="paragraph" w:customStyle="1" w:styleId="BodyTextL50">
    <w:name w:val="Body Text L50"/>
    <w:basedOn w:val="Normal"/>
    <w:qFormat/>
    <w:rsid w:val="002E72D5"/>
    <w:pPr>
      <w:spacing w:before="120" w:line="240" w:lineRule="auto"/>
      <w:ind w:left="720"/>
    </w:pPr>
    <w:rPr>
      <w:sz w:val="20"/>
    </w:rPr>
  </w:style>
  <w:style w:type="paragraph" w:customStyle="1" w:styleId="BodyTextL25">
    <w:name w:val="Body Text L25"/>
    <w:basedOn w:val="BodyText3"/>
    <w:qFormat/>
    <w:rsid w:val="002E72D5"/>
    <w:pPr>
      <w:spacing w:before="120" w:after="120"/>
      <w:ind w:left="360"/>
    </w:pPr>
  </w:style>
  <w:style w:type="paragraph" w:customStyle="1" w:styleId="InstNoteRedL50">
    <w:name w:val="Inst Note Red L50"/>
    <w:basedOn w:val="InstNoteRed"/>
    <w:next w:val="BodyText3"/>
    <w:qFormat/>
    <w:rsid w:val="002E72D5"/>
    <w:pPr>
      <w:spacing w:before="120" w:after="120"/>
      <w:ind w:left="720"/>
    </w:pPr>
  </w:style>
  <w:style w:type="paragraph" w:customStyle="1" w:styleId="DevConfigs">
    <w:name w:val="DevConfigs"/>
    <w:basedOn w:val="Normal"/>
    <w:qFormat/>
    <w:rsid w:val="002E72D5"/>
    <w:pPr>
      <w:spacing w:before="0" w:after="0"/>
    </w:pPr>
    <w:rPr>
      <w:rFonts w:ascii="Courier New" w:hAnsi="Courier New"/>
      <w:sz w:val="20"/>
    </w:rPr>
  </w:style>
  <w:style w:type="paragraph" w:customStyle="1" w:styleId="Visual">
    <w:name w:val="Visual"/>
    <w:basedOn w:val="Normal"/>
    <w:qFormat/>
    <w:rsid w:val="002E72D5"/>
    <w:pPr>
      <w:spacing w:before="240" w:after="240"/>
      <w:jc w:val="center"/>
    </w:pPr>
  </w:style>
  <w:style w:type="paragraph" w:styleId="DocumentMap">
    <w:name w:val="Document Map"/>
    <w:basedOn w:val="Normal"/>
    <w:link w:val="DocumentMapChar"/>
    <w:uiPriority w:val="99"/>
    <w:semiHidden/>
    <w:unhideWhenUsed/>
    <w:rsid w:val="002E72D5"/>
    <w:pPr>
      <w:spacing w:after="0" w:line="240" w:lineRule="auto"/>
    </w:pPr>
    <w:rPr>
      <w:rFonts w:ascii="Tahoma" w:hAnsi="Tahoma"/>
      <w:sz w:val="16"/>
      <w:szCs w:val="16"/>
    </w:rPr>
  </w:style>
  <w:style w:type="character" w:customStyle="1" w:styleId="DocumentMapChar">
    <w:name w:val="Document Map Char"/>
    <w:link w:val="DocumentMap"/>
    <w:uiPriority w:val="99"/>
    <w:semiHidden/>
    <w:rsid w:val="002E72D5"/>
    <w:rPr>
      <w:rFonts w:ascii="Tahoma" w:hAnsi="Tahoma"/>
      <w:sz w:val="16"/>
      <w:szCs w:val="16"/>
    </w:rPr>
  </w:style>
  <w:style w:type="character" w:customStyle="1" w:styleId="LabTitleInstVersred">
    <w:name w:val="Lab Title Inst Vers (red)"/>
    <w:uiPriority w:val="1"/>
    <w:qFormat/>
    <w:rsid w:val="002E72D5"/>
    <w:rPr>
      <w:rFonts w:ascii="Arial" w:hAnsi="Arial"/>
      <w:b/>
      <w:color w:val="FF0000"/>
      <w:sz w:val="32"/>
    </w:rPr>
  </w:style>
  <w:style w:type="character" w:customStyle="1" w:styleId="AnswerGray">
    <w:name w:val="Answer Gray"/>
    <w:uiPriority w:val="1"/>
    <w:qFormat/>
    <w:rsid w:val="002E72D5"/>
    <w:rPr>
      <w:rFonts w:ascii="Arial" w:hAnsi="Arial"/>
      <w:sz w:val="20"/>
      <w:bdr w:val="none" w:sz="0" w:space="0" w:color="auto"/>
      <w:shd w:val="clear" w:color="auto" w:fill="BFBFBF"/>
    </w:rPr>
  </w:style>
  <w:style w:type="character" w:customStyle="1" w:styleId="LabSectionGray">
    <w:name w:val="Lab Section Gray"/>
    <w:uiPriority w:val="1"/>
    <w:qFormat/>
    <w:rsid w:val="002E72D5"/>
    <w:rPr>
      <w:rFonts w:ascii="Arial" w:hAnsi="Arial"/>
      <w:sz w:val="24"/>
      <w:bdr w:val="none" w:sz="0" w:space="0" w:color="auto"/>
      <w:shd w:val="clear" w:color="auto" w:fill="BFBFBF"/>
    </w:rPr>
  </w:style>
  <w:style w:type="paragraph" w:customStyle="1" w:styleId="SubStepNum">
    <w:name w:val="SubStep Num"/>
    <w:basedOn w:val="SubStepAlpha"/>
    <w:qFormat/>
    <w:rsid w:val="002E72D5"/>
    <w:pPr>
      <w:numPr>
        <w:ilvl w:val="3"/>
      </w:numPr>
    </w:pPr>
  </w:style>
  <w:style w:type="table" w:customStyle="1" w:styleId="LightList-Accent11">
    <w:name w:val="Light List - Accent 11"/>
    <w:basedOn w:val="TableNormal"/>
    <w:uiPriority w:val="61"/>
    <w:rsid w:val="002E72D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2E72D5"/>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2E72D5"/>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2E72D5"/>
    <w:pPr>
      <w:numPr>
        <w:numId w:val="1"/>
      </w:numPr>
    </w:pPr>
  </w:style>
  <w:style w:type="numbering" w:customStyle="1" w:styleId="PartStepSubStepList">
    <w:name w:val="Part_Step_SubStep_List"/>
    <w:basedOn w:val="NoList"/>
    <w:uiPriority w:val="99"/>
    <w:rsid w:val="002E72D5"/>
    <w:pPr>
      <w:numPr>
        <w:numId w:val="5"/>
      </w:numPr>
    </w:pPr>
  </w:style>
  <w:style w:type="paragraph" w:customStyle="1" w:styleId="CMDOutput">
    <w:name w:val="CMD Output"/>
    <w:basedOn w:val="CMD"/>
    <w:qFormat/>
    <w:rsid w:val="002E72D5"/>
    <w:rPr>
      <w:sz w:val="18"/>
    </w:rPr>
  </w:style>
  <w:style w:type="paragraph" w:customStyle="1" w:styleId="InstNoteRedL25">
    <w:name w:val="Inst Note Red L25"/>
    <w:basedOn w:val="BodyTextL25"/>
    <w:next w:val="BodyTextL25"/>
    <w:qFormat/>
    <w:rsid w:val="002E72D5"/>
    <w:rPr>
      <w:color w:val="FF0000"/>
    </w:rPr>
  </w:style>
  <w:style w:type="paragraph" w:styleId="ListParagraph">
    <w:name w:val="List Paragraph"/>
    <w:basedOn w:val="Normal"/>
    <w:uiPriority w:val="34"/>
    <w:semiHidden/>
    <w:unhideWhenUsed/>
    <w:qFormat/>
    <w:rsid w:val="002E72D5"/>
    <w:pPr>
      <w:ind w:left="720"/>
    </w:pPr>
  </w:style>
  <w:style w:type="paragraph" w:customStyle="1" w:styleId="BodyTextL25Bold">
    <w:name w:val="Body Text L25 Bold"/>
    <w:basedOn w:val="BodyTextL25"/>
    <w:qFormat/>
    <w:rsid w:val="002E72D5"/>
    <w:rPr>
      <w:b/>
    </w:rPr>
  </w:style>
  <w:style w:type="paragraph" w:styleId="HTMLPreformatted">
    <w:name w:val="HTML Preformatted"/>
    <w:basedOn w:val="Normal"/>
    <w:link w:val="HTMLPreformattedChar"/>
    <w:uiPriority w:val="99"/>
    <w:semiHidden/>
    <w:unhideWhenUsed/>
    <w:rsid w:val="002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2D5"/>
    <w:rPr>
      <w:rFonts w:ascii="Courier New" w:eastAsia="Times New Roman" w:hAnsi="Courier New" w:cs="Courier New"/>
    </w:rPr>
  </w:style>
  <w:style w:type="character" w:styleId="CommentReference">
    <w:name w:val="annotation reference"/>
    <w:uiPriority w:val="99"/>
    <w:semiHidden/>
    <w:unhideWhenUsed/>
    <w:rsid w:val="002E72D5"/>
    <w:rPr>
      <w:sz w:val="16"/>
      <w:szCs w:val="16"/>
    </w:rPr>
  </w:style>
  <w:style w:type="paragraph" w:styleId="CommentText">
    <w:name w:val="annotation text"/>
    <w:basedOn w:val="Normal"/>
    <w:link w:val="CommentTextChar"/>
    <w:uiPriority w:val="99"/>
    <w:semiHidden/>
    <w:unhideWhenUsed/>
    <w:rsid w:val="002E72D5"/>
    <w:rPr>
      <w:sz w:val="20"/>
      <w:szCs w:val="20"/>
    </w:rPr>
  </w:style>
  <w:style w:type="character" w:customStyle="1" w:styleId="CommentTextChar">
    <w:name w:val="Comment Text Char"/>
    <w:basedOn w:val="DefaultParagraphFont"/>
    <w:link w:val="CommentText"/>
    <w:uiPriority w:val="99"/>
    <w:semiHidden/>
    <w:rsid w:val="002E72D5"/>
  </w:style>
  <w:style w:type="paragraph" w:styleId="CommentSubject">
    <w:name w:val="annotation subject"/>
    <w:basedOn w:val="CommentText"/>
    <w:next w:val="CommentText"/>
    <w:link w:val="CommentSubjectChar"/>
    <w:uiPriority w:val="99"/>
    <w:semiHidden/>
    <w:unhideWhenUsed/>
    <w:rsid w:val="002E72D5"/>
    <w:rPr>
      <w:b/>
      <w:bCs/>
    </w:rPr>
  </w:style>
  <w:style w:type="character" w:customStyle="1" w:styleId="CommentSubjectChar">
    <w:name w:val="Comment Subject Char"/>
    <w:link w:val="CommentSubject"/>
    <w:uiPriority w:val="99"/>
    <w:semiHidden/>
    <w:rsid w:val="002E72D5"/>
    <w:rPr>
      <w:b/>
      <w:bCs/>
    </w:rPr>
  </w:style>
  <w:style w:type="paragraph" w:customStyle="1" w:styleId="ReflectionQ">
    <w:name w:val="Reflection Q"/>
    <w:basedOn w:val="BodyTextL25"/>
    <w:qFormat/>
    <w:rsid w:val="002E72D5"/>
    <w:pPr>
      <w:numPr>
        <w:ilvl w:val="1"/>
        <w:numId w:val="4"/>
      </w:numPr>
    </w:pPr>
  </w:style>
  <w:style w:type="numbering" w:customStyle="1" w:styleId="SectionList">
    <w:name w:val="Section_List"/>
    <w:basedOn w:val="NoList"/>
    <w:uiPriority w:val="99"/>
    <w:rsid w:val="002E72D5"/>
    <w:pPr>
      <w:numPr>
        <w:numId w:val="4"/>
      </w:numPr>
    </w:pPr>
  </w:style>
  <w:style w:type="character" w:styleId="Hyperlink">
    <w:name w:val="Hyperlink"/>
    <w:uiPriority w:val="99"/>
    <w:unhideWhenUsed/>
    <w:rsid w:val="009D1E61"/>
    <w:rPr>
      <w:color w:val="0000FF"/>
      <w:u w:val="single"/>
    </w:rPr>
  </w:style>
  <w:style w:type="paragraph" w:styleId="ListBullet">
    <w:name w:val="List Bullet"/>
    <w:basedOn w:val="Normal"/>
    <w:rsid w:val="005559D9"/>
    <w:pPr>
      <w:numPr>
        <w:numId w:val="7"/>
      </w:numPr>
      <w:spacing w:before="0" w:after="0" w:line="240" w:lineRule="auto"/>
    </w:pPr>
    <w:rPr>
      <w:rFonts w:ascii="Times New Roman" w:eastAsia="Times New Roman" w:hAnsi="Times New Roman"/>
      <w:sz w:val="24"/>
      <w:szCs w:val="24"/>
    </w:rPr>
  </w:style>
  <w:style w:type="paragraph" w:customStyle="1" w:styleId="BodyText2">
    <w:name w:val="Body Text2"/>
    <w:basedOn w:val="Normal"/>
    <w:qFormat/>
    <w:rsid w:val="004D1D1B"/>
    <w:pPr>
      <w:spacing w:line="240" w:lineRule="auto"/>
    </w:pPr>
    <w:rPr>
      <w:sz w:val="20"/>
    </w:rPr>
  </w:style>
  <w:style w:type="paragraph" w:customStyle="1" w:styleId="BodyText3">
    <w:name w:val="Body Text3"/>
    <w:basedOn w:val="Normal"/>
    <w:qFormat/>
    <w:rsid w:val="002E72D5"/>
    <w:pPr>
      <w:spacing w:line="240" w:lineRule="auto"/>
    </w:pPr>
    <w:rPr>
      <w:sz w:val="20"/>
    </w:rPr>
  </w:style>
  <w:style w:type="paragraph" w:styleId="Title">
    <w:name w:val="Title"/>
    <w:basedOn w:val="Normal"/>
    <w:next w:val="Normal"/>
    <w:link w:val="TitleChar"/>
    <w:uiPriority w:val="10"/>
    <w:qFormat/>
    <w:rsid w:val="005A169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69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A169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A169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4561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88894458">
      <w:bodyDiv w:val="1"/>
      <w:marLeft w:val="0"/>
      <w:marRight w:val="0"/>
      <w:marTop w:val="0"/>
      <w:marBottom w:val="0"/>
      <w:divBdr>
        <w:top w:val="none" w:sz="0" w:space="0" w:color="auto"/>
        <w:left w:val="none" w:sz="0" w:space="0" w:color="auto"/>
        <w:bottom w:val="none" w:sz="0" w:space="0" w:color="auto"/>
        <w:right w:val="none" w:sz="0" w:space="0" w:color="auto"/>
      </w:divBdr>
      <w:divsChild>
        <w:div w:id="68550899">
          <w:marLeft w:val="0"/>
          <w:marRight w:val="0"/>
          <w:marTop w:val="0"/>
          <w:marBottom w:val="0"/>
          <w:divBdr>
            <w:top w:val="none" w:sz="0" w:space="0" w:color="auto"/>
            <w:left w:val="none" w:sz="0" w:space="0" w:color="auto"/>
            <w:bottom w:val="none" w:sz="0" w:space="0" w:color="auto"/>
            <w:right w:val="none" w:sz="0" w:space="0" w:color="auto"/>
          </w:divBdr>
        </w:div>
        <w:div w:id="736174839">
          <w:marLeft w:val="0"/>
          <w:marRight w:val="0"/>
          <w:marTop w:val="0"/>
          <w:marBottom w:val="0"/>
          <w:divBdr>
            <w:top w:val="none" w:sz="0" w:space="0" w:color="auto"/>
            <w:left w:val="none" w:sz="0" w:space="0" w:color="auto"/>
            <w:bottom w:val="none" w:sz="0" w:space="0" w:color="auto"/>
            <w:right w:val="none" w:sz="0" w:space="0" w:color="auto"/>
          </w:divBdr>
        </w:div>
        <w:div w:id="870647988">
          <w:marLeft w:val="0"/>
          <w:marRight w:val="0"/>
          <w:marTop w:val="0"/>
          <w:marBottom w:val="0"/>
          <w:divBdr>
            <w:top w:val="none" w:sz="0" w:space="0" w:color="auto"/>
            <w:left w:val="none" w:sz="0" w:space="0" w:color="auto"/>
            <w:bottom w:val="none" w:sz="0" w:space="0" w:color="auto"/>
            <w:right w:val="none" w:sz="0" w:space="0" w:color="auto"/>
          </w:divBdr>
        </w:div>
        <w:div w:id="1549032278">
          <w:marLeft w:val="0"/>
          <w:marRight w:val="0"/>
          <w:marTop w:val="0"/>
          <w:marBottom w:val="0"/>
          <w:divBdr>
            <w:top w:val="none" w:sz="0" w:space="0" w:color="auto"/>
            <w:left w:val="none" w:sz="0" w:space="0" w:color="auto"/>
            <w:bottom w:val="none" w:sz="0" w:space="0" w:color="auto"/>
            <w:right w:val="none" w:sz="0" w:space="0" w:color="auto"/>
          </w:divBdr>
        </w:div>
        <w:div w:id="1804618571">
          <w:marLeft w:val="0"/>
          <w:marRight w:val="0"/>
          <w:marTop w:val="0"/>
          <w:marBottom w:val="0"/>
          <w:divBdr>
            <w:top w:val="none" w:sz="0" w:space="0" w:color="auto"/>
            <w:left w:val="none" w:sz="0" w:space="0" w:color="auto"/>
            <w:bottom w:val="none" w:sz="0" w:space="0" w:color="auto"/>
            <w:right w:val="none" w:sz="0" w:space="0" w:color="auto"/>
          </w:divBdr>
        </w:div>
        <w:div w:id="1916546107">
          <w:marLeft w:val="0"/>
          <w:marRight w:val="0"/>
          <w:marTop w:val="0"/>
          <w:marBottom w:val="0"/>
          <w:divBdr>
            <w:top w:val="none" w:sz="0" w:space="0" w:color="auto"/>
            <w:left w:val="none" w:sz="0" w:space="0" w:color="auto"/>
            <w:bottom w:val="none" w:sz="0" w:space="0" w:color="auto"/>
            <w:right w:val="none" w:sz="0" w:space="0" w:color="auto"/>
          </w:divBdr>
        </w:div>
        <w:div w:id="1959869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osi.local"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AppData\Roaming\Microsoft\Templates\CCNA_Griffin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E96F1-2545-40CF-9BE5-DD193D2C002A}">
  <ds:schemaRefs>
    <ds:schemaRef ds:uri="http://schemas.openxmlformats.org/officeDocument/2006/bibliography"/>
  </ds:schemaRefs>
</ds:datastoreItem>
</file>

<file path=customXml/itemProps2.xml><?xml version="1.0" encoding="utf-8"?>
<ds:datastoreItem xmlns:ds="http://schemas.openxmlformats.org/officeDocument/2006/customXml" ds:itemID="{012E8B79-1A2F-43D8-89CA-6B3DCF2F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CCNA_Griffin_Lab-Template</Template>
  <TotalTime>172</TotalTime>
  <Pages>17</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Natalia Palej</cp:lastModifiedBy>
  <cp:revision>140</cp:revision>
  <cp:lastPrinted>2013-03-08T21:34:00Z</cp:lastPrinted>
  <dcterms:created xsi:type="dcterms:W3CDTF">2016-07-28T14:53:00Z</dcterms:created>
  <dcterms:modified xsi:type="dcterms:W3CDTF">2024-09-29T10:15:00Z</dcterms:modified>
</cp:coreProperties>
</file>